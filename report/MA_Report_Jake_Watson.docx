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08599137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5FA5D87F" w14:textId="77777777" w:rsidR="00BE3E03" w:rsidRDefault="00BE3E03" w:rsidP="00BE3E03">
          <w:pPr>
            <w:ind w:firstLine="0"/>
            <w:rPr>
              <w:sz w:val="40"/>
              <w:szCs w:val="40"/>
            </w:rPr>
          </w:pPr>
          <w:r w:rsidRPr="00852D6E">
            <w:rPr>
              <w:rFonts w:ascii="Arial" w:eastAsia="Constantia" w:hAnsi="Arial" w:cs="Arial"/>
              <w:noProof/>
              <w:sz w:val="22"/>
              <w:szCs w:val="22"/>
              <w:lang w:val="en-US"/>
            </w:rPr>
            <w:drawing>
              <wp:anchor distT="0" distB="0" distL="114300" distR="114300" simplePos="0" relativeHeight="251603456" behindDoc="0" locked="0" layoutInCell="1" allowOverlap="1" wp14:anchorId="3129E0B3" wp14:editId="2B138FC3">
                <wp:simplePos x="0" y="0"/>
                <wp:positionH relativeFrom="column">
                  <wp:posOffset>2879198</wp:posOffset>
                </wp:positionH>
                <wp:positionV relativeFrom="paragraph">
                  <wp:posOffset>0</wp:posOffset>
                </wp:positionV>
                <wp:extent cx="2962910" cy="419100"/>
                <wp:effectExtent l="0" t="0" r="8890" b="0"/>
                <wp:wrapThrough wrapText="bothSides">
                  <wp:wrapPolygon edited="0">
                    <wp:start x="8471" y="0"/>
                    <wp:lineTo x="0" y="0"/>
                    <wp:lineTo x="0" y="20618"/>
                    <wp:lineTo x="8471" y="20618"/>
                    <wp:lineTo x="10138" y="20618"/>
                    <wp:lineTo x="18054" y="18655"/>
                    <wp:lineTo x="17915" y="15709"/>
                    <wp:lineTo x="21526" y="6873"/>
                    <wp:lineTo x="21526" y="982"/>
                    <wp:lineTo x="10138" y="0"/>
                    <wp:lineTo x="8471" y="0"/>
                  </wp:wrapPolygon>
                </wp:wrapThrough>
                <wp:docPr id="1" name="Imagen 4" descr="Image result for upc fi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upc fi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6291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sz w:val="40"/>
              <w:szCs w:val="40"/>
            </w:rPr>
            <w:tab/>
          </w:r>
        </w:p>
        <w:p w14:paraId="786F7865" w14:textId="77777777" w:rsidR="00BE3E03" w:rsidRDefault="00BE3E03" w:rsidP="00BE3E03">
          <w:pPr>
            <w:spacing w:line="240" w:lineRule="auto"/>
            <w:ind w:firstLine="0"/>
            <w:rPr>
              <w:sz w:val="40"/>
              <w:szCs w:val="40"/>
            </w:rPr>
          </w:pPr>
        </w:p>
        <w:p w14:paraId="676AA8FC" w14:textId="77777777" w:rsidR="00E424F5" w:rsidRDefault="00E424F5" w:rsidP="00E424F5">
          <w:pPr>
            <w:spacing w:line="240" w:lineRule="auto"/>
            <w:ind w:left="-993" w:firstLine="0"/>
            <w:rPr>
              <w:sz w:val="40"/>
              <w:szCs w:val="40"/>
            </w:rPr>
          </w:pPr>
        </w:p>
        <w:p w14:paraId="01E1B3C7" w14:textId="77777777" w:rsidR="00E424F5" w:rsidRDefault="00E424F5" w:rsidP="00BE3E03">
          <w:pPr>
            <w:spacing w:line="240" w:lineRule="auto"/>
            <w:ind w:firstLine="0"/>
            <w:rPr>
              <w:sz w:val="40"/>
              <w:szCs w:val="40"/>
            </w:rPr>
          </w:pPr>
        </w:p>
        <w:p w14:paraId="4ABA7FCE" w14:textId="77777777" w:rsidR="00E424F5" w:rsidRDefault="00E424F5" w:rsidP="00BE3E03">
          <w:pPr>
            <w:spacing w:line="240" w:lineRule="auto"/>
            <w:ind w:firstLine="0"/>
            <w:rPr>
              <w:sz w:val="40"/>
              <w:szCs w:val="40"/>
            </w:rPr>
          </w:pPr>
        </w:p>
        <w:p w14:paraId="6FC5E99D" w14:textId="77777777" w:rsidR="00E424F5" w:rsidRDefault="00E424F5" w:rsidP="00E424F5">
          <w:pPr>
            <w:spacing w:line="240" w:lineRule="auto"/>
            <w:ind w:firstLine="0"/>
            <w:jc w:val="center"/>
            <w:rPr>
              <w:sz w:val="40"/>
              <w:szCs w:val="40"/>
            </w:rPr>
          </w:pPr>
        </w:p>
        <w:p w14:paraId="16A00C79" w14:textId="538446EE" w:rsidR="00BE3E03" w:rsidRPr="0016464E" w:rsidRDefault="00BD4CCD" w:rsidP="0016464E">
          <w:pPr>
            <w:pStyle w:val="Title"/>
            <w:rPr>
              <w:sz w:val="54"/>
              <w:szCs w:val="180"/>
              <w:lang w:val="en-US"/>
            </w:rPr>
          </w:pPr>
          <w:bookmarkStart w:id="0" w:name="_Toc44360271"/>
          <w:bookmarkStart w:id="1" w:name="_Toc44360800"/>
          <w:r>
            <w:rPr>
              <w:sz w:val="54"/>
              <w:szCs w:val="180"/>
              <w:lang w:val="en-US"/>
            </w:rPr>
            <w:t>Quantum-Dot Cellular Automata</w:t>
          </w:r>
          <w:bookmarkEnd w:id="0"/>
          <w:bookmarkEnd w:id="1"/>
        </w:p>
        <w:p w14:paraId="150B28BE" w14:textId="48865B2D" w:rsidR="00BE3E03" w:rsidRPr="0016464E" w:rsidRDefault="00607142" w:rsidP="0016464E">
          <w:pPr>
            <w:pStyle w:val="Title"/>
            <w:rPr>
              <w:sz w:val="44"/>
              <w:szCs w:val="24"/>
              <w:lang w:val="en-US"/>
            </w:rPr>
          </w:pPr>
          <w:bookmarkStart w:id="2" w:name="_Toc43316834"/>
          <w:bookmarkStart w:id="3" w:name="_Toc43547829"/>
          <w:bookmarkStart w:id="4" w:name="_Toc44360272"/>
          <w:bookmarkStart w:id="5" w:name="_Toc44360801"/>
          <w:r>
            <w:rPr>
              <w:sz w:val="44"/>
              <w:szCs w:val="24"/>
              <w:lang w:val="en-US"/>
            </w:rPr>
            <w:t>Final Project</w:t>
          </w:r>
          <w:r w:rsidR="009E146F">
            <w:rPr>
              <w:sz w:val="44"/>
              <w:szCs w:val="24"/>
              <w:lang w:val="en-US"/>
            </w:rPr>
            <w:t xml:space="preserve">: </w:t>
          </w:r>
          <w:bookmarkEnd w:id="2"/>
          <w:bookmarkEnd w:id="3"/>
          <w:r w:rsidR="00BD4CCD">
            <w:rPr>
              <w:sz w:val="44"/>
              <w:szCs w:val="24"/>
              <w:lang w:val="en-US"/>
            </w:rPr>
            <w:t>Multiprocessor Architecture</w:t>
          </w:r>
          <w:bookmarkEnd w:id="4"/>
          <w:bookmarkEnd w:id="5"/>
        </w:p>
        <w:p w14:paraId="6826CFFF" w14:textId="77777777" w:rsidR="00BE3E03" w:rsidRDefault="00BE3E03" w:rsidP="00E424F5">
          <w:pPr>
            <w:spacing w:before="120" w:after="200" w:line="360" w:lineRule="auto"/>
            <w:ind w:firstLine="0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340654B6" w14:textId="77777777" w:rsidR="00BE3E03" w:rsidRDefault="00BE3E03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71EC933F" w14:textId="77777777" w:rsidR="00BE3E03" w:rsidRDefault="00BE3E03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1BD9BC85" w14:textId="77777777" w:rsidR="00E424F5" w:rsidRDefault="00E424F5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0B21EBB3" w14:textId="77777777" w:rsidR="00E424F5" w:rsidRDefault="00E424F5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2F5BDA0A" w14:textId="16461DA2" w:rsidR="00E424F5" w:rsidRDefault="00E424F5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1AEB9922" w14:textId="5B5E798D" w:rsidR="003C388E" w:rsidRDefault="003C388E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526A0C02" w14:textId="495B973F" w:rsidR="003C388E" w:rsidRDefault="003C388E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59C622A7" w14:textId="77777777" w:rsidR="003C388E" w:rsidRDefault="003C388E" w:rsidP="00BE3E03">
          <w:pPr>
            <w:spacing w:before="120" w:after="200" w:line="360" w:lineRule="auto"/>
            <w:ind w:left="3600" w:firstLine="0"/>
            <w:jc w:val="right"/>
            <w:rPr>
              <w:rFonts w:ascii="Arial" w:eastAsia="Constantia" w:hAnsi="Arial" w:cs="Arial"/>
              <w:sz w:val="28"/>
              <w:szCs w:val="22"/>
              <w:lang w:val="en-US"/>
            </w:rPr>
          </w:pPr>
        </w:p>
        <w:p w14:paraId="71C88B52" w14:textId="7F46C477" w:rsidR="00BE3E03" w:rsidRDefault="00BE3E03" w:rsidP="0016464E">
          <w:pPr>
            <w:jc w:val="right"/>
            <w:rPr>
              <w:rFonts w:eastAsia="Constantia"/>
              <w:lang w:val="en-US"/>
            </w:rPr>
          </w:pPr>
          <w:r w:rsidRPr="00852D6E">
            <w:rPr>
              <w:rFonts w:eastAsia="Constantia"/>
              <w:lang w:val="en-US"/>
            </w:rPr>
            <w:t xml:space="preserve">Barcelona, </w:t>
          </w:r>
          <w:r w:rsidR="007D7E77">
            <w:rPr>
              <w:rFonts w:eastAsia="Constantia"/>
              <w:lang w:val="en-US"/>
            </w:rPr>
            <w:t>June</w:t>
          </w:r>
          <w:r w:rsidR="00DB1E7E">
            <w:rPr>
              <w:rFonts w:eastAsia="Constantia"/>
              <w:lang w:val="en-US"/>
            </w:rPr>
            <w:t xml:space="preserve"> </w:t>
          </w:r>
          <w:r w:rsidR="00580CCB">
            <w:rPr>
              <w:rFonts w:eastAsia="Constantia"/>
              <w:lang w:val="en-US"/>
            </w:rPr>
            <w:t>2</w:t>
          </w:r>
          <w:r w:rsidR="00BD4CCD">
            <w:rPr>
              <w:rFonts w:eastAsia="Constantia"/>
              <w:lang w:val="en-US"/>
            </w:rPr>
            <w:t>9</w:t>
          </w:r>
          <w:r w:rsidR="005E0C88">
            <w:rPr>
              <w:rFonts w:eastAsia="Constantia"/>
              <w:vertAlign w:val="superscript"/>
              <w:lang w:val="en-US"/>
            </w:rPr>
            <w:t>th</w:t>
          </w:r>
          <w:r w:rsidR="005B73B8" w:rsidRPr="00852D6E">
            <w:rPr>
              <w:rFonts w:eastAsia="Constantia"/>
              <w:lang w:val="en-US"/>
            </w:rPr>
            <w:t>, 2020</w:t>
          </w:r>
        </w:p>
        <w:p w14:paraId="3595B2E3" w14:textId="77777777" w:rsidR="00BE3E03" w:rsidRDefault="00BE3E03" w:rsidP="0016464E">
          <w:pPr>
            <w:jc w:val="right"/>
            <w:rPr>
              <w:sz w:val="40"/>
              <w:szCs w:val="40"/>
            </w:rPr>
          </w:pPr>
          <w:r>
            <w:rPr>
              <w:rFonts w:eastAsia="Constantia"/>
              <w:lang w:val="en-US"/>
            </w:rPr>
            <w:t>Jake Watson</w:t>
          </w:r>
        </w:p>
        <w:p w14:paraId="5620181A" w14:textId="0A231115" w:rsidR="00FA43D6" w:rsidRDefault="00956CB8" w:rsidP="003C388E">
          <w:pPr>
            <w:spacing w:line="240" w:lineRule="auto"/>
            <w:ind w:firstLine="0"/>
            <w:rPr>
              <w:sz w:val="40"/>
              <w:szCs w:val="40"/>
            </w:rPr>
          </w:pPr>
        </w:p>
      </w:sdtContent>
    </w:sdt>
    <w:sdt>
      <w:sdtPr>
        <w:rPr>
          <w:rFonts w:ascii="CMU Serif Roman" w:eastAsia="Times New Roman" w:hAnsi="CMU Serif Roman" w:cs="Times New Roman"/>
          <w:b w:val="0"/>
          <w:bCs w:val="0"/>
          <w:sz w:val="19"/>
          <w:szCs w:val="22"/>
          <w:lang w:val="en-GB"/>
        </w:rPr>
        <w:id w:val="-382803064"/>
        <w:docPartObj>
          <w:docPartGallery w:val="Table of Contents"/>
          <w:docPartUnique/>
        </w:docPartObj>
      </w:sdtPr>
      <w:sdtEndPr>
        <w:rPr>
          <w:noProof/>
          <w:sz w:val="21"/>
          <w:szCs w:val="24"/>
        </w:rPr>
      </w:sdtEndPr>
      <w:sdtContent>
        <w:p w14:paraId="58A2492F" w14:textId="77777777" w:rsidR="00D0528D" w:rsidRPr="00D0528D" w:rsidRDefault="00FA43D6" w:rsidP="00402B9F">
          <w:pPr>
            <w:pStyle w:val="TOCHeading"/>
            <w:rPr>
              <w:noProof/>
              <w:sz w:val="32"/>
              <w:szCs w:val="32"/>
            </w:rPr>
          </w:pPr>
          <w:r w:rsidRPr="00D0528D">
            <w:rPr>
              <w:sz w:val="32"/>
              <w:szCs w:val="32"/>
            </w:rPr>
            <w:t>Contents</w:t>
          </w:r>
          <w:r w:rsidRPr="00D0528D">
            <w:rPr>
              <w:rFonts w:asciiTheme="minorHAnsi" w:hAnsiTheme="minorHAnsi"/>
              <w:bCs w:val="0"/>
              <w:sz w:val="22"/>
              <w:szCs w:val="22"/>
            </w:rPr>
            <w:fldChar w:fldCharType="begin"/>
          </w:r>
          <w:r w:rsidRPr="00D0528D">
            <w:rPr>
              <w:sz w:val="22"/>
              <w:szCs w:val="22"/>
            </w:rPr>
            <w:instrText xml:space="preserve"> TOC \o "1-3" \h \z \u </w:instrText>
          </w:r>
          <w:r w:rsidRPr="00D0528D">
            <w:rPr>
              <w:rFonts w:asciiTheme="minorHAnsi" w:hAnsiTheme="minorHAnsi"/>
              <w:bCs w:val="0"/>
              <w:sz w:val="22"/>
              <w:szCs w:val="22"/>
            </w:rPr>
            <w:fldChar w:fldCharType="separate"/>
          </w:r>
        </w:p>
        <w:p w14:paraId="674CDED5" w14:textId="3F09B2AC" w:rsidR="00D0528D" w:rsidRPr="00D0528D" w:rsidRDefault="00D0528D">
          <w:pPr>
            <w:pStyle w:val="TOC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4360802" w:history="1">
            <w:r w:rsidRPr="00D0528D">
              <w:rPr>
                <w:rStyle w:val="Hyperlink"/>
                <w:noProof/>
                <w:sz w:val="28"/>
                <w:szCs w:val="28"/>
              </w:rPr>
              <w:t>1</w:t>
            </w:r>
            <w:r w:rsidRPr="00D0528D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D0528D">
              <w:rPr>
                <w:rStyle w:val="Hyperlink"/>
                <w:noProof/>
                <w:sz w:val="28"/>
                <w:szCs w:val="28"/>
              </w:rPr>
              <w:t>Introduction</w:t>
            </w:r>
            <w:r w:rsidRPr="00D0528D">
              <w:rPr>
                <w:noProof/>
                <w:webHidden/>
                <w:sz w:val="28"/>
                <w:szCs w:val="28"/>
              </w:rPr>
              <w:tab/>
            </w:r>
            <w:r w:rsidRPr="00D052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528D">
              <w:rPr>
                <w:noProof/>
                <w:webHidden/>
                <w:sz w:val="28"/>
                <w:szCs w:val="28"/>
              </w:rPr>
              <w:instrText xml:space="preserve"> PAGEREF _Toc44360802 \h </w:instrText>
            </w:r>
            <w:r w:rsidRPr="00D0528D">
              <w:rPr>
                <w:noProof/>
                <w:webHidden/>
                <w:sz w:val="28"/>
                <w:szCs w:val="28"/>
              </w:rPr>
            </w:r>
            <w:r w:rsidRPr="00D05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620">
              <w:rPr>
                <w:noProof/>
                <w:webHidden/>
                <w:sz w:val="28"/>
                <w:szCs w:val="28"/>
              </w:rPr>
              <w:t>1</w:t>
            </w:r>
            <w:r w:rsidRPr="00D05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D7F4D" w14:textId="1AE36867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03" w:history="1">
            <w:r w:rsidRPr="00D0528D">
              <w:rPr>
                <w:rStyle w:val="Hyperlink"/>
                <w:noProof/>
                <w:sz w:val="22"/>
                <w:szCs w:val="24"/>
              </w:rPr>
              <w:t>1.1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CMOS Challenges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_Toc44360803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1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1FD9725C" w14:textId="3D37BD4A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04" w:history="1">
            <w:r w:rsidRPr="00D0528D">
              <w:rPr>
                <w:rStyle w:val="Hyperlink"/>
                <w:noProof/>
                <w:sz w:val="22"/>
                <w:szCs w:val="24"/>
              </w:rPr>
              <w:t>1.2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QCA Capabilities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_Toc44360804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1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404EE8A" w14:textId="3B73981F" w:rsidR="00D0528D" w:rsidRPr="00D0528D" w:rsidRDefault="00D0528D">
          <w:pPr>
            <w:pStyle w:val="TOC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4360805" w:history="1">
            <w:r w:rsidRPr="00D0528D">
              <w:rPr>
                <w:rStyle w:val="Hyperlink"/>
                <w:noProof/>
                <w:sz w:val="28"/>
                <w:szCs w:val="28"/>
              </w:rPr>
              <w:t>2</w:t>
            </w:r>
            <w:r w:rsidRPr="00D0528D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D0528D">
              <w:rPr>
                <w:rStyle w:val="Hyperlink"/>
                <w:noProof/>
                <w:sz w:val="28"/>
                <w:szCs w:val="28"/>
              </w:rPr>
              <w:t>QCA Fundamentals</w:t>
            </w:r>
            <w:r w:rsidRPr="00D0528D">
              <w:rPr>
                <w:noProof/>
                <w:webHidden/>
                <w:sz w:val="28"/>
                <w:szCs w:val="28"/>
              </w:rPr>
              <w:tab/>
            </w:r>
            <w:r w:rsidRPr="00D052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528D">
              <w:rPr>
                <w:noProof/>
                <w:webHidden/>
                <w:sz w:val="28"/>
                <w:szCs w:val="28"/>
              </w:rPr>
              <w:instrText xml:space="preserve"> PAGEREF _Toc44360805 \h </w:instrText>
            </w:r>
            <w:r w:rsidRPr="00D0528D">
              <w:rPr>
                <w:noProof/>
                <w:webHidden/>
                <w:sz w:val="28"/>
                <w:szCs w:val="28"/>
              </w:rPr>
            </w:r>
            <w:r w:rsidRPr="00D05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620">
              <w:rPr>
                <w:noProof/>
                <w:webHidden/>
                <w:sz w:val="28"/>
                <w:szCs w:val="28"/>
              </w:rPr>
              <w:t>2</w:t>
            </w:r>
            <w:r w:rsidRPr="00D05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00A08" w14:textId="739F9060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06" w:history="1">
            <w:r w:rsidRPr="00D0528D">
              <w:rPr>
                <w:rStyle w:val="Hyperlink"/>
                <w:noProof/>
                <w:sz w:val="22"/>
                <w:szCs w:val="24"/>
              </w:rPr>
              <w:t>2.1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Cells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_Toc44360806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2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FCDD64F" w14:textId="0B04CFBD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07" w:history="1">
            <w:r w:rsidRPr="00D0528D">
              <w:rPr>
                <w:rStyle w:val="Hyperlink"/>
                <w:noProof/>
                <w:sz w:val="22"/>
                <w:szCs w:val="24"/>
              </w:rPr>
              <w:t>2.2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Wires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_Toc44360807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2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6A362D9" w14:textId="3628D1DC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08" w:history="1">
            <w:r w:rsidRPr="00D0528D">
              <w:rPr>
                <w:rStyle w:val="Hyperlink"/>
                <w:noProof/>
                <w:sz w:val="22"/>
                <w:szCs w:val="24"/>
              </w:rPr>
              <w:t>2.3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Clocking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_Toc44360808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3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51409FB" w14:textId="5DD7FFE6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09" w:history="1">
            <w:r w:rsidRPr="00D0528D">
              <w:rPr>
                <w:rStyle w:val="Hyperlink"/>
                <w:noProof/>
                <w:sz w:val="22"/>
                <w:szCs w:val="24"/>
              </w:rPr>
              <w:t>2.4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Physical Implementation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_Toc44360809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3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CCFB247" w14:textId="6C9C0547" w:rsidR="00D0528D" w:rsidRPr="00D0528D" w:rsidRDefault="00D0528D">
          <w:pPr>
            <w:pStyle w:val="TOC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4360810" w:history="1">
            <w:r w:rsidRPr="00D0528D">
              <w:rPr>
                <w:rStyle w:val="Hyperlink"/>
                <w:noProof/>
                <w:sz w:val="28"/>
                <w:szCs w:val="28"/>
              </w:rPr>
              <w:t>3</w:t>
            </w:r>
            <w:r w:rsidRPr="00D0528D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D0528D">
              <w:rPr>
                <w:rStyle w:val="Hyperlink"/>
                <w:noProof/>
                <w:sz w:val="28"/>
                <w:szCs w:val="28"/>
              </w:rPr>
              <w:t>QCA Simulation</w:t>
            </w:r>
            <w:r w:rsidRPr="00D0528D">
              <w:rPr>
                <w:noProof/>
                <w:webHidden/>
                <w:sz w:val="28"/>
                <w:szCs w:val="28"/>
              </w:rPr>
              <w:tab/>
            </w:r>
            <w:r w:rsidRPr="00D052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528D">
              <w:rPr>
                <w:noProof/>
                <w:webHidden/>
                <w:sz w:val="28"/>
                <w:szCs w:val="28"/>
              </w:rPr>
              <w:instrText xml:space="preserve"> PAGEREF _Toc44360810 \h </w:instrText>
            </w:r>
            <w:r w:rsidRPr="00D0528D">
              <w:rPr>
                <w:noProof/>
                <w:webHidden/>
                <w:sz w:val="28"/>
                <w:szCs w:val="28"/>
              </w:rPr>
            </w:r>
            <w:r w:rsidRPr="00D05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620">
              <w:rPr>
                <w:noProof/>
                <w:webHidden/>
                <w:sz w:val="28"/>
                <w:szCs w:val="28"/>
              </w:rPr>
              <w:t>4</w:t>
            </w:r>
            <w:r w:rsidRPr="00D05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754AA" w14:textId="239FA9AB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11" w:history="1">
            <w:r w:rsidRPr="00D0528D">
              <w:rPr>
                <w:rStyle w:val="Hyperlink"/>
                <w:noProof/>
                <w:sz w:val="22"/>
                <w:szCs w:val="24"/>
              </w:rPr>
              <w:t>3.1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Bistable Simulation Engine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_Toc44360811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4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1977D5CD" w14:textId="19A79E8E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12" w:history="1">
            <w:r w:rsidRPr="00D0528D">
              <w:rPr>
                <w:rStyle w:val="Hyperlink"/>
                <w:noProof/>
                <w:sz w:val="22"/>
                <w:szCs w:val="24"/>
              </w:rPr>
              <w:t>3.2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Simulation Parameters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_Toc44360812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5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551DD5C" w14:textId="4A9F3551" w:rsidR="00D0528D" w:rsidRPr="00D0528D" w:rsidRDefault="00D0528D">
          <w:pPr>
            <w:pStyle w:val="TOC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4360813" w:history="1">
            <w:r w:rsidRPr="00D0528D">
              <w:rPr>
                <w:rStyle w:val="Hyperlink"/>
                <w:noProof/>
                <w:sz w:val="28"/>
                <w:szCs w:val="28"/>
              </w:rPr>
              <w:t>4</w:t>
            </w:r>
            <w:r w:rsidRPr="00D0528D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D0528D">
              <w:rPr>
                <w:rStyle w:val="Hyperlink"/>
                <w:noProof/>
                <w:sz w:val="28"/>
                <w:szCs w:val="28"/>
              </w:rPr>
              <w:t>QCA Logic</w:t>
            </w:r>
            <w:r w:rsidRPr="00D0528D">
              <w:rPr>
                <w:noProof/>
                <w:webHidden/>
                <w:sz w:val="28"/>
                <w:szCs w:val="28"/>
              </w:rPr>
              <w:tab/>
            </w:r>
            <w:r w:rsidRPr="00D052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528D">
              <w:rPr>
                <w:noProof/>
                <w:webHidden/>
                <w:sz w:val="28"/>
                <w:szCs w:val="28"/>
              </w:rPr>
              <w:instrText xml:space="preserve"> PAGEREF _Toc44360813 \h </w:instrText>
            </w:r>
            <w:r w:rsidRPr="00D0528D">
              <w:rPr>
                <w:noProof/>
                <w:webHidden/>
                <w:sz w:val="28"/>
                <w:szCs w:val="28"/>
              </w:rPr>
            </w:r>
            <w:r w:rsidRPr="00D05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620">
              <w:rPr>
                <w:noProof/>
                <w:webHidden/>
                <w:sz w:val="28"/>
                <w:szCs w:val="28"/>
              </w:rPr>
              <w:t>6</w:t>
            </w:r>
            <w:r w:rsidRPr="00D05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5DBA0" w14:textId="556D21C7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14" w:history="1">
            <w:r w:rsidRPr="00D0528D">
              <w:rPr>
                <w:rStyle w:val="Hyperlink"/>
                <w:noProof/>
                <w:sz w:val="22"/>
                <w:szCs w:val="24"/>
              </w:rPr>
              <w:t>4.1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Classical Gates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_Toc44360814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6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5E774BA" w14:textId="15148D46" w:rsidR="00D0528D" w:rsidRPr="00D0528D" w:rsidRDefault="00D0528D">
          <w:pPr>
            <w:pStyle w:val="TOC2"/>
            <w:tabs>
              <w:tab w:val="left" w:pos="1050"/>
              <w:tab w:val="right" w:leader="dot" w:pos="9062"/>
            </w:tabs>
            <w:rPr>
              <w:rFonts w:eastAsiaTheme="minorEastAsia" w:cstheme="minorBidi"/>
              <w:b w:val="0"/>
              <w:noProof/>
              <w:sz w:val="24"/>
              <w:szCs w:val="24"/>
              <w:lang w:eastAsia="en-GB"/>
            </w:rPr>
          </w:pPr>
          <w:hyperlink w:anchor="_Toc44360815" w:history="1">
            <w:r w:rsidRPr="00D0528D">
              <w:rPr>
                <w:rStyle w:val="Hyperlink"/>
                <w:noProof/>
                <w:sz w:val="22"/>
                <w:szCs w:val="24"/>
              </w:rPr>
              <w:t>4.2</w:t>
            </w:r>
            <w:r w:rsidRPr="00D0528D">
              <w:rPr>
                <w:rFonts w:eastAsiaTheme="minorEastAsia" w:cstheme="minorBidi"/>
                <w:b w:val="0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Reversible Computing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_Toc44360815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8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1B75B0C1" w14:textId="4FAFDE30" w:rsidR="00D0528D" w:rsidRPr="00D0528D" w:rsidRDefault="00D0528D">
          <w:pPr>
            <w:pStyle w:val="TOC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4360816" w:history="1">
            <w:r w:rsidRPr="00D0528D">
              <w:rPr>
                <w:rStyle w:val="Hyperlink"/>
                <w:noProof/>
                <w:sz w:val="22"/>
                <w:szCs w:val="24"/>
              </w:rPr>
              <w:t>4.2.1</w:t>
            </w:r>
            <w:r w:rsidRPr="00D0528D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Feynman Gate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_Toc44360816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8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D0AA3E6" w14:textId="731CB80F" w:rsidR="00D0528D" w:rsidRPr="00D0528D" w:rsidRDefault="00D0528D">
          <w:pPr>
            <w:pStyle w:val="TOC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4360817" w:history="1">
            <w:r w:rsidRPr="00D0528D">
              <w:rPr>
                <w:rStyle w:val="Hyperlink"/>
                <w:noProof/>
                <w:sz w:val="22"/>
                <w:szCs w:val="24"/>
              </w:rPr>
              <w:t>4.2.2</w:t>
            </w:r>
            <w:r w:rsidRPr="00D0528D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Toffoli Gate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_Toc44360817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9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6C3E627A" w14:textId="1003D847" w:rsidR="00D0528D" w:rsidRPr="00D0528D" w:rsidRDefault="00D0528D">
          <w:pPr>
            <w:pStyle w:val="TOC3"/>
            <w:tabs>
              <w:tab w:val="left" w:pos="147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4360818" w:history="1">
            <w:r w:rsidRPr="00D0528D">
              <w:rPr>
                <w:rStyle w:val="Hyperlink"/>
                <w:noProof/>
                <w:sz w:val="22"/>
                <w:szCs w:val="24"/>
              </w:rPr>
              <w:t>4.2.3</w:t>
            </w:r>
            <w:r w:rsidRPr="00D0528D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Pr="00D0528D">
              <w:rPr>
                <w:rStyle w:val="Hyperlink"/>
                <w:noProof/>
                <w:sz w:val="22"/>
                <w:szCs w:val="24"/>
              </w:rPr>
              <w:t>1-bit Full Adder</w:t>
            </w:r>
            <w:r w:rsidRPr="00D0528D">
              <w:rPr>
                <w:noProof/>
                <w:webHidden/>
                <w:sz w:val="22"/>
                <w:szCs w:val="24"/>
              </w:rPr>
              <w:tab/>
            </w:r>
            <w:r w:rsidRPr="00D0528D">
              <w:rPr>
                <w:noProof/>
                <w:webHidden/>
                <w:sz w:val="22"/>
                <w:szCs w:val="24"/>
              </w:rPr>
              <w:fldChar w:fldCharType="begin"/>
            </w:r>
            <w:r w:rsidRPr="00D0528D">
              <w:rPr>
                <w:noProof/>
                <w:webHidden/>
                <w:sz w:val="22"/>
                <w:szCs w:val="24"/>
              </w:rPr>
              <w:instrText xml:space="preserve"> PAGEREF _Toc44360818 \h </w:instrText>
            </w:r>
            <w:r w:rsidRPr="00D0528D">
              <w:rPr>
                <w:noProof/>
                <w:webHidden/>
                <w:sz w:val="22"/>
                <w:szCs w:val="24"/>
              </w:rPr>
            </w:r>
            <w:r w:rsidRPr="00D0528D">
              <w:rPr>
                <w:noProof/>
                <w:webHidden/>
                <w:sz w:val="22"/>
                <w:szCs w:val="24"/>
              </w:rPr>
              <w:fldChar w:fldCharType="separate"/>
            </w:r>
            <w:r w:rsidR="00466620">
              <w:rPr>
                <w:noProof/>
                <w:webHidden/>
                <w:sz w:val="22"/>
                <w:szCs w:val="24"/>
              </w:rPr>
              <w:t>9</w:t>
            </w:r>
            <w:r w:rsidRPr="00D0528D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054DDCE" w14:textId="7CD86623" w:rsidR="00D0528D" w:rsidRPr="00D0528D" w:rsidRDefault="00D0528D">
          <w:pPr>
            <w:pStyle w:val="TOC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4360819" w:history="1">
            <w:r w:rsidRPr="00D0528D">
              <w:rPr>
                <w:rStyle w:val="Hyperlink"/>
                <w:noProof/>
                <w:sz w:val="28"/>
                <w:szCs w:val="28"/>
              </w:rPr>
              <w:t>5</w:t>
            </w:r>
            <w:r w:rsidRPr="00D0528D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D0528D">
              <w:rPr>
                <w:rStyle w:val="Hyperlink"/>
                <w:noProof/>
                <w:sz w:val="28"/>
                <w:szCs w:val="28"/>
              </w:rPr>
              <w:t>Conclusions</w:t>
            </w:r>
            <w:r w:rsidRPr="00D0528D">
              <w:rPr>
                <w:noProof/>
                <w:webHidden/>
                <w:sz w:val="28"/>
                <w:szCs w:val="28"/>
              </w:rPr>
              <w:tab/>
            </w:r>
            <w:r w:rsidRPr="00D052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528D">
              <w:rPr>
                <w:noProof/>
                <w:webHidden/>
                <w:sz w:val="28"/>
                <w:szCs w:val="28"/>
              </w:rPr>
              <w:instrText xml:space="preserve"> PAGEREF _Toc44360819 \h </w:instrText>
            </w:r>
            <w:r w:rsidRPr="00D0528D">
              <w:rPr>
                <w:noProof/>
                <w:webHidden/>
                <w:sz w:val="28"/>
                <w:szCs w:val="28"/>
              </w:rPr>
            </w:r>
            <w:r w:rsidRPr="00D05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620">
              <w:rPr>
                <w:noProof/>
                <w:webHidden/>
                <w:sz w:val="28"/>
                <w:szCs w:val="28"/>
              </w:rPr>
              <w:t>10</w:t>
            </w:r>
            <w:r w:rsidRPr="00D05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DE880" w14:textId="098561C2" w:rsidR="00D0528D" w:rsidRPr="00D0528D" w:rsidRDefault="00D0528D">
          <w:pPr>
            <w:pStyle w:val="TOC1"/>
            <w:tabs>
              <w:tab w:val="left" w:pos="840"/>
              <w:tab w:val="right" w:leader="dot" w:pos="9062"/>
            </w:tabs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44360820" w:history="1">
            <w:r w:rsidRPr="00D0528D">
              <w:rPr>
                <w:rStyle w:val="Hyperlink"/>
                <w:noProof/>
                <w:sz w:val="28"/>
                <w:szCs w:val="28"/>
              </w:rPr>
              <w:t>6</w:t>
            </w:r>
            <w:r w:rsidRPr="00D0528D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D0528D">
              <w:rPr>
                <w:rStyle w:val="Hyperlink"/>
                <w:noProof/>
                <w:sz w:val="28"/>
                <w:szCs w:val="28"/>
              </w:rPr>
              <w:t>References</w:t>
            </w:r>
            <w:r w:rsidRPr="00D0528D">
              <w:rPr>
                <w:noProof/>
                <w:webHidden/>
                <w:sz w:val="28"/>
                <w:szCs w:val="28"/>
              </w:rPr>
              <w:tab/>
            </w:r>
            <w:r w:rsidRPr="00D052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528D">
              <w:rPr>
                <w:noProof/>
                <w:webHidden/>
                <w:sz w:val="28"/>
                <w:szCs w:val="28"/>
              </w:rPr>
              <w:instrText xml:space="preserve"> PAGEREF _Toc44360820 \h </w:instrText>
            </w:r>
            <w:r w:rsidRPr="00D0528D">
              <w:rPr>
                <w:noProof/>
                <w:webHidden/>
                <w:sz w:val="28"/>
                <w:szCs w:val="28"/>
              </w:rPr>
            </w:r>
            <w:r w:rsidRPr="00D05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620">
              <w:rPr>
                <w:noProof/>
                <w:webHidden/>
                <w:sz w:val="28"/>
                <w:szCs w:val="28"/>
              </w:rPr>
              <w:t>10</w:t>
            </w:r>
            <w:r w:rsidRPr="00D05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A2CBF" w14:textId="77777777" w:rsidR="00E125AE" w:rsidRPr="005D30A8" w:rsidRDefault="00FA43D6" w:rsidP="005D30A8">
          <w:pPr>
            <w:sectPr w:rsidR="00E125AE" w:rsidRPr="005D30A8" w:rsidSect="004F4B40">
              <w:footerReference w:type="even" r:id="rId9"/>
              <w:headerReference w:type="first" r:id="rId10"/>
              <w:pgSz w:w="11906" w:h="16838" w:code="9"/>
              <w:pgMar w:top="1843" w:right="1416" w:bottom="1276" w:left="1418" w:header="1701" w:footer="1701" w:gutter="0"/>
              <w:pgNumType w:start="0"/>
              <w:cols w:space="708"/>
              <w:titlePg/>
              <w:docGrid w:linePitch="360"/>
            </w:sectPr>
          </w:pPr>
          <w:r w:rsidRPr="00D0528D">
            <w:rPr>
              <w:b/>
              <w:bCs/>
              <w:noProof/>
              <w:sz w:val="19"/>
              <w:szCs w:val="22"/>
            </w:rPr>
            <w:fldChar w:fldCharType="end"/>
          </w:r>
        </w:p>
      </w:sdtContent>
    </w:sdt>
    <w:p w14:paraId="6EE36A35" w14:textId="5BA7A939" w:rsidR="00E125AE" w:rsidRDefault="00E424F5" w:rsidP="00283434">
      <w:pPr>
        <w:pStyle w:val="Heading1"/>
        <w:ind w:left="1" w:hanging="1"/>
      </w:pPr>
      <w:bookmarkStart w:id="6" w:name="_Toc44360802"/>
      <w:r>
        <w:lastRenderedPageBreak/>
        <w:t>Introduction</w:t>
      </w:r>
      <w:bookmarkEnd w:id="6"/>
    </w:p>
    <w:p w14:paraId="71F86642" w14:textId="67D6F8AE" w:rsidR="003B75D8" w:rsidRDefault="000E01A9" w:rsidP="003B75D8">
      <w:pPr>
        <w:pStyle w:val="Firstparagraph"/>
      </w:pPr>
      <w:r>
        <w:t>For 60 years, advances in computing have been driven by the relentless mini</w:t>
      </w:r>
      <w:r w:rsidR="00691683">
        <w:t xml:space="preserve">aturisation </w:t>
      </w:r>
      <w:r w:rsidR="00620FA3">
        <w:t xml:space="preserve">of </w:t>
      </w:r>
      <w:r w:rsidR="00E44786" w:rsidRPr="00E44786">
        <w:rPr>
          <w:i/>
          <w:iCs/>
        </w:rPr>
        <w:t>complementary metal oxide semiconductor (</w:t>
      </w:r>
      <w:r w:rsidR="00620FA3" w:rsidRPr="00E44786">
        <w:rPr>
          <w:i/>
          <w:iCs/>
        </w:rPr>
        <w:t>CMOS</w:t>
      </w:r>
      <w:r w:rsidR="00E44786" w:rsidRPr="00E44786">
        <w:rPr>
          <w:i/>
          <w:iCs/>
        </w:rPr>
        <w:t>)</w:t>
      </w:r>
      <w:r w:rsidR="00620FA3">
        <w:t xml:space="preserve"> technology. Doubling the </w:t>
      </w:r>
      <w:r w:rsidR="00A20E5B">
        <w:t>transistor density</w:t>
      </w:r>
      <w:r w:rsidR="00A52EF4">
        <w:t xml:space="preserve"> </w:t>
      </w:r>
      <w:r w:rsidR="007248C5">
        <w:t>led to a 40% increase in performance</w:t>
      </w:r>
      <w:r w:rsidR="00A52EF4">
        <w:t xml:space="preserve"> in each generation, a trend known as Moore’s </w:t>
      </w:r>
      <w:r w:rsidR="000D59AE">
        <w:t>l</w:t>
      </w:r>
      <w:r w:rsidR="00A52EF4">
        <w:t>aw.</w:t>
      </w:r>
      <w:r w:rsidR="003B75D8">
        <w:t xml:space="preserve"> This trend began in the 1970s</w:t>
      </w:r>
      <w:r w:rsidR="00C85A9D">
        <w:t xml:space="preserve"> </w:t>
      </w:r>
      <w:r w:rsidR="003B75D8">
        <w:t>and has continued</w:t>
      </w:r>
      <w:r w:rsidR="00067ED3">
        <w:t xml:space="preserve"> despite </w:t>
      </w:r>
      <w:r w:rsidR="00C85A9D">
        <w:t>predictions of its failure</w:t>
      </w:r>
      <w:r w:rsidR="00067ED3">
        <w:t>, becoming integral to the health of the semiconductor industry.</w:t>
      </w:r>
    </w:p>
    <w:p w14:paraId="2B2681B6" w14:textId="7F4AEC78" w:rsidR="00067ED3" w:rsidRDefault="00067ED3" w:rsidP="00067ED3">
      <w:pPr>
        <w:ind w:firstLine="0"/>
      </w:pPr>
    </w:p>
    <w:p w14:paraId="571DADFA" w14:textId="1A7F184F" w:rsidR="00F6180C" w:rsidRDefault="003B2D8C" w:rsidP="00067ED3">
      <w:pPr>
        <w:ind w:firstLine="0"/>
      </w:pPr>
      <w:r>
        <w:t xml:space="preserve">However, we may be witnessing the final generations of the trend, as </w:t>
      </w:r>
      <w:r w:rsidR="00185188">
        <w:t xml:space="preserve">transistor dimensions </w:t>
      </w:r>
      <w:r w:rsidR="00706B84">
        <w:t>dip below 10 nm. At t</w:t>
      </w:r>
      <w:r w:rsidR="001A2C60">
        <w:t>hese scales, quantum mechanical effects dominate</w:t>
      </w:r>
      <w:r w:rsidR="00496F36">
        <w:t>, and the operation of CMOS devices becomes unpredictable.</w:t>
      </w:r>
      <w:r w:rsidR="005D30A8">
        <w:t xml:space="preserve"> </w:t>
      </w:r>
      <w:r w:rsidR="00DE0B36" w:rsidRPr="00E44786">
        <w:rPr>
          <w:i/>
          <w:iCs/>
        </w:rPr>
        <w:t>Quantum-dot cellular automata</w:t>
      </w:r>
      <w:r w:rsidR="00E44786">
        <w:rPr>
          <w:i/>
          <w:iCs/>
        </w:rPr>
        <w:t xml:space="preserve"> (QCA)</w:t>
      </w:r>
      <w:r w:rsidR="00DE0B36">
        <w:t xml:space="preserve"> is one </w:t>
      </w:r>
      <w:r w:rsidR="00114E18">
        <w:t>approach</w:t>
      </w:r>
      <w:r w:rsidR="00DE0B36">
        <w:t xml:space="preserve"> proposed to replace CMOS</w:t>
      </w:r>
      <w:r w:rsidR="004528F1">
        <w:t xml:space="preserve">. The </w:t>
      </w:r>
      <w:r w:rsidR="00114E18">
        <w:t>technology</w:t>
      </w:r>
      <w:r w:rsidR="004528F1">
        <w:t xml:space="preserve"> promises high</w:t>
      </w:r>
      <w:r w:rsidR="006F474D">
        <w:t xml:space="preserve"> circuit density, low power dissipation, and high speed</w:t>
      </w:r>
      <w:r w:rsidR="00050C1C">
        <w:t>.</w:t>
      </w:r>
      <w:r w:rsidR="004528F1">
        <w:t xml:space="preserve"> </w:t>
      </w:r>
      <w:r w:rsidR="00AA1260">
        <w:t xml:space="preserve">This report </w:t>
      </w:r>
      <w:r w:rsidR="00D67078">
        <w:t xml:space="preserve">presents an </w:t>
      </w:r>
      <w:r w:rsidR="00050C1C">
        <w:t>overview of this technology</w:t>
      </w:r>
      <w:r w:rsidR="00D67078">
        <w:t xml:space="preserve">, including its </w:t>
      </w:r>
      <w:r w:rsidR="00AC71B4">
        <w:t>logical foundations, and its physical implementation.</w:t>
      </w:r>
    </w:p>
    <w:p w14:paraId="21CDAA98" w14:textId="1F55E583" w:rsidR="003620C6" w:rsidRDefault="004D491F" w:rsidP="003620C6">
      <w:pPr>
        <w:pStyle w:val="Heading2"/>
      </w:pPr>
      <w:bookmarkStart w:id="7" w:name="_Toc44360803"/>
      <w:r>
        <w:t>CMOS Challenge</w:t>
      </w:r>
      <w:r w:rsidR="003620C6">
        <w:t>s</w:t>
      </w:r>
      <w:bookmarkEnd w:id="7"/>
    </w:p>
    <w:p w14:paraId="3D5285B1" w14:textId="71D674D0" w:rsidR="003620C6" w:rsidRDefault="003620C6" w:rsidP="003620C6">
      <w:pPr>
        <w:pStyle w:val="Firstparagraph"/>
      </w:pPr>
      <w:r>
        <w:t xml:space="preserve">Computing advances have consisted of continued reduction in scale of the </w:t>
      </w:r>
      <w:r w:rsidRPr="00DA161C">
        <w:rPr>
          <w:i/>
          <w:iCs/>
        </w:rPr>
        <w:t>metal-oxide</w:t>
      </w:r>
      <w:r w:rsidR="00E44786" w:rsidRPr="00DA161C">
        <w:rPr>
          <w:i/>
          <w:iCs/>
        </w:rPr>
        <w:t xml:space="preserve"> semiconductor</w:t>
      </w:r>
      <w:r w:rsidR="00DA161C" w:rsidRPr="00DA161C">
        <w:rPr>
          <w:i/>
          <w:iCs/>
        </w:rPr>
        <w:t xml:space="preserve"> field-effect transistors (MOSFET)</w:t>
      </w:r>
      <w:r w:rsidR="00DA161C">
        <w:t xml:space="preserve">. </w:t>
      </w:r>
      <w:r w:rsidR="00F715D8">
        <w:t>First invented</w:t>
      </w:r>
      <w:r w:rsidR="00D9458F">
        <w:t xml:space="preserve"> in 1959, the MOSFET has been continuously reduced in scale fro</w:t>
      </w:r>
      <w:r w:rsidR="00C00F32">
        <w:t xml:space="preserve">m approximately 20 </w:t>
      </w:r>
      <w:r w:rsidR="00C00F32">
        <w:rPr>
          <w:rFonts w:cs="CMU Serif Roman"/>
        </w:rPr>
        <w:t>µ</w:t>
      </w:r>
      <w:r w:rsidR="00C00F32">
        <w:t>m</w:t>
      </w:r>
      <w:r w:rsidR="001E11B3">
        <w:t>, to below 10 nm</w:t>
      </w:r>
      <w:r w:rsidR="00A83443">
        <w:t xml:space="preserve"> in the 2010s. At these scales, several challenges in operation are introduced</w:t>
      </w:r>
      <w:r w:rsidR="00EB2D73">
        <w:t xml:space="preserve"> </w:t>
      </w:r>
      <w:sdt>
        <w:sdtPr>
          <w:id w:val="-1381858872"/>
          <w:citation/>
        </w:sdtPr>
        <w:sdtContent>
          <w:r w:rsidR="00EB2D73">
            <w:fldChar w:fldCharType="begin"/>
          </w:r>
          <w:r w:rsidR="00EB2D73">
            <w:instrText xml:space="preserve"> CITATION Har \l 2057 </w:instrText>
          </w:r>
          <w:r w:rsidR="00EB2D73">
            <w:fldChar w:fldCharType="separate"/>
          </w:r>
          <w:r w:rsidR="00464D80">
            <w:rPr>
              <w:noProof/>
            </w:rPr>
            <w:t>[1]</w:t>
          </w:r>
          <w:r w:rsidR="00EB2D73">
            <w:fldChar w:fldCharType="end"/>
          </w:r>
        </w:sdtContent>
      </w:sdt>
      <w:r w:rsidR="00A83443">
        <w:t>.</w:t>
      </w:r>
    </w:p>
    <w:p w14:paraId="7C7D58C8" w14:textId="7B59A082" w:rsidR="00A83443" w:rsidRPr="00D869F7" w:rsidRDefault="00214C62" w:rsidP="00A83443">
      <w:pPr>
        <w:pStyle w:val="ListParagraph"/>
        <w:numPr>
          <w:ilvl w:val="0"/>
          <w:numId w:val="43"/>
        </w:numPr>
        <w:rPr>
          <w:b/>
          <w:bCs/>
        </w:rPr>
      </w:pPr>
      <w:r w:rsidRPr="00D869F7">
        <w:rPr>
          <w:b/>
          <w:bCs/>
        </w:rPr>
        <w:t>Leakage current</w:t>
      </w:r>
      <w:r w:rsidR="00B861E9" w:rsidRPr="00D869F7">
        <w:rPr>
          <w:b/>
          <w:bCs/>
        </w:rPr>
        <w:t>s:</w:t>
      </w:r>
      <w:r w:rsidR="007C5748">
        <w:rPr>
          <w:b/>
          <w:bCs/>
        </w:rPr>
        <w:t xml:space="preserve"> </w:t>
      </w:r>
      <w:r w:rsidR="00E243E0">
        <w:t xml:space="preserve">at </w:t>
      </w:r>
      <w:r w:rsidR="004F61A9">
        <w:t>small</w:t>
      </w:r>
      <w:r w:rsidR="00E243E0">
        <w:t xml:space="preserve"> scales, </w:t>
      </w:r>
      <w:r w:rsidR="00D60DCF">
        <w:t>reductions in barrier thicknesses increase the probability</w:t>
      </w:r>
      <w:r w:rsidR="0030236D">
        <w:t xml:space="preserve"> of quantum tunnelling of electrons, causing </w:t>
      </w:r>
      <w:r w:rsidR="00271B60">
        <w:t>leakage currents</w:t>
      </w:r>
      <w:r w:rsidR="00191009">
        <w:t>.</w:t>
      </w:r>
    </w:p>
    <w:p w14:paraId="6076AC7A" w14:textId="7247078F" w:rsidR="00214C62" w:rsidRPr="00D869F7" w:rsidRDefault="007304B0" w:rsidP="00A83443">
      <w:pPr>
        <w:pStyle w:val="ListParagraph"/>
        <w:numPr>
          <w:ilvl w:val="0"/>
          <w:numId w:val="43"/>
        </w:numPr>
        <w:rPr>
          <w:b/>
          <w:bCs/>
        </w:rPr>
      </w:pPr>
      <w:r w:rsidRPr="00D869F7">
        <w:rPr>
          <w:b/>
          <w:bCs/>
        </w:rPr>
        <w:t>Material reliability:</w:t>
      </w:r>
      <w:r w:rsidR="00191009">
        <w:rPr>
          <w:b/>
          <w:bCs/>
        </w:rPr>
        <w:t xml:space="preserve"> </w:t>
      </w:r>
      <w:r w:rsidR="0010046E">
        <w:t xml:space="preserve">as </w:t>
      </w:r>
      <w:r w:rsidR="00674E89">
        <w:t xml:space="preserve">materials such as silicon dioxide become thinner, </w:t>
      </w:r>
      <w:r w:rsidR="00E710A3">
        <w:t>they increasingly suffer from mechanical and thermal stress</w:t>
      </w:r>
      <w:r w:rsidR="00133513">
        <w:t xml:space="preserve">, </w:t>
      </w:r>
      <w:r w:rsidR="00F574CB">
        <w:t>affecting the reliability of the device.</w:t>
      </w:r>
    </w:p>
    <w:p w14:paraId="04391377" w14:textId="277BFF2F" w:rsidR="007304B0" w:rsidRPr="00D869F7" w:rsidRDefault="00164E32" w:rsidP="00A83443">
      <w:pPr>
        <w:pStyle w:val="ListParagraph"/>
        <w:numPr>
          <w:ilvl w:val="0"/>
          <w:numId w:val="43"/>
        </w:numPr>
        <w:rPr>
          <w:b/>
          <w:bCs/>
        </w:rPr>
      </w:pPr>
      <w:r w:rsidRPr="00D869F7">
        <w:rPr>
          <w:b/>
          <w:bCs/>
        </w:rPr>
        <w:t>Power dissipation:</w:t>
      </w:r>
      <w:r w:rsidR="00D869F7">
        <w:rPr>
          <w:b/>
          <w:bCs/>
        </w:rPr>
        <w:t xml:space="preserve"> </w:t>
      </w:r>
      <w:r w:rsidR="001E207E">
        <w:t>with increasing circuit density, the power density also increases.</w:t>
      </w:r>
      <w:r w:rsidR="00FF3E96">
        <w:t xml:space="preserve"> Ever increasing</w:t>
      </w:r>
      <w:r w:rsidR="002B16ED">
        <w:t xml:space="preserve"> heat generation in the same area leads to enormous temperatures</w:t>
      </w:r>
      <w:r w:rsidR="00514277">
        <w:t>.</w:t>
      </w:r>
    </w:p>
    <w:p w14:paraId="5FD918C8" w14:textId="0F684833" w:rsidR="00200F46" w:rsidRPr="00EB2D73" w:rsidRDefault="004A7423" w:rsidP="00EB2D73">
      <w:pPr>
        <w:pStyle w:val="ListParagraph"/>
        <w:numPr>
          <w:ilvl w:val="0"/>
          <w:numId w:val="43"/>
        </w:numPr>
        <w:rPr>
          <w:b/>
          <w:bCs/>
        </w:rPr>
      </w:pPr>
      <w:r w:rsidRPr="00D869F7">
        <w:rPr>
          <w:b/>
          <w:bCs/>
        </w:rPr>
        <w:t>Lithography:</w:t>
      </w:r>
      <w:r w:rsidR="00D869F7">
        <w:rPr>
          <w:b/>
          <w:bCs/>
        </w:rPr>
        <w:t xml:space="preserve"> </w:t>
      </w:r>
      <w:r w:rsidR="00514277">
        <w:t>as transistor sizes become</w:t>
      </w:r>
      <w:r w:rsidR="002D12B9">
        <w:t xml:space="preserve"> smaller than the wavelengths of light used to </w:t>
      </w:r>
      <w:r w:rsidR="00AA58AD">
        <w:t xml:space="preserve">print </w:t>
      </w:r>
      <w:r w:rsidR="00036E98">
        <w:t>them, the complexity of the printing process increases. Eventually, the process becomes uneconomical.</w:t>
      </w:r>
      <w:r w:rsidR="00D869F7" w:rsidRPr="00EB2D73">
        <w:rPr>
          <w:b/>
          <w:bCs/>
        </w:rPr>
        <w:t xml:space="preserve"> </w:t>
      </w:r>
    </w:p>
    <w:p w14:paraId="77815846" w14:textId="1D0A8D39" w:rsidR="000D59AE" w:rsidRDefault="008821A6" w:rsidP="00E20D4F">
      <w:pPr>
        <w:pStyle w:val="Heading2"/>
      </w:pPr>
      <w:bookmarkStart w:id="8" w:name="_Toc44360804"/>
      <w:r>
        <w:t>QCA Capabilities</w:t>
      </w:r>
      <w:bookmarkEnd w:id="8"/>
    </w:p>
    <w:p w14:paraId="0C11ACDF" w14:textId="42BAABB3" w:rsidR="00DA2EF4" w:rsidRPr="00DA2EF4" w:rsidRDefault="00612985" w:rsidP="00DA2EF4">
      <w:pPr>
        <w:pStyle w:val="Firstparagraph"/>
      </w:pPr>
      <w:r>
        <w:t>QCA</w:t>
      </w:r>
      <w:r w:rsidR="00F5395F">
        <w:t xml:space="preserve"> is an emerging nanotechnology promising a replacement for CMOS</w:t>
      </w:r>
      <w:r w:rsidR="006A29E6">
        <w:t>, relying on quantum mechanical effects to offer faster speed at reduced size and power consumption.</w:t>
      </w:r>
      <w:r w:rsidR="005A51E2">
        <w:t xml:space="preserve"> In this report, the operation and principles of QCA are presented, followed by a simulation of the</w:t>
      </w:r>
      <w:r w:rsidR="004171E1">
        <w:t xml:space="preserve"> standard Boolean logic operations</w:t>
      </w:r>
      <w:r w:rsidR="00A944D9">
        <w:t>.</w:t>
      </w:r>
      <w:r w:rsidR="00575578">
        <w:t xml:space="preserve"> Two reversible logic gates are also simulated</w:t>
      </w:r>
      <w:r w:rsidR="008B0B4C">
        <w:t xml:space="preserve">, </w:t>
      </w:r>
      <w:r w:rsidR="008F2F5B">
        <w:t>as well a 1-bit full-adder circuit.</w:t>
      </w:r>
    </w:p>
    <w:p w14:paraId="670CBDEC" w14:textId="3D28D3F5" w:rsidR="00E034CF" w:rsidRDefault="00DA2EF4" w:rsidP="00815F93">
      <w:pPr>
        <w:pStyle w:val="Heading1"/>
        <w:ind w:hanging="2269"/>
      </w:pPr>
      <w:bookmarkStart w:id="9" w:name="_Toc44360805"/>
      <w:r>
        <w:lastRenderedPageBreak/>
        <w:t>QCA Fundamentals</w:t>
      </w:r>
      <w:bookmarkEnd w:id="9"/>
    </w:p>
    <w:p w14:paraId="4AE989AB" w14:textId="7991EC00" w:rsidR="00486EF1" w:rsidRDefault="00DA2EF4" w:rsidP="00956CB8">
      <w:pPr>
        <w:pStyle w:val="Heading2"/>
      </w:pPr>
      <w:bookmarkStart w:id="10" w:name="_Toc44360806"/>
      <w:r>
        <w:t>Cells</w:t>
      </w:r>
      <w:bookmarkEnd w:id="10"/>
    </w:p>
    <w:p w14:paraId="19E591FB" w14:textId="29B076E1" w:rsidR="00FD7FAC" w:rsidRDefault="000D5CB2" w:rsidP="00DA2EF4">
      <w:pPr>
        <w:ind w:firstLine="0"/>
      </w:pPr>
      <w:r>
        <w:t>The basic unit</w:t>
      </w:r>
      <w:r w:rsidR="0046766F">
        <w:t xml:space="preserve"> of this technology is the QCA cell</w:t>
      </w:r>
      <w:r w:rsidR="009A2BB0">
        <w:t>, a square structure</w:t>
      </w:r>
      <w:r w:rsidR="00DB719B">
        <w:t xml:space="preserve"> with a quantum dot at each corner. Dots can be viewed as containers for electrons</w:t>
      </w:r>
      <w:r w:rsidR="002F3BC1">
        <w:t>. The cell contains two</w:t>
      </w:r>
      <w:r w:rsidR="009C239B">
        <w:t xml:space="preserve"> free</w:t>
      </w:r>
      <w:r w:rsidR="002F3BC1">
        <w:t xml:space="preserve"> electrons that move between the dots</w:t>
      </w:r>
      <w:r w:rsidR="00F579C4">
        <w:t>. Electrons</w:t>
      </w:r>
      <w:r w:rsidR="000925CD">
        <w:t xml:space="preserve"> tend to occupy opposite diagonal dots</w:t>
      </w:r>
      <w:r w:rsidR="002909CE">
        <w:t>, due to their Coulombic repulsions, but due to tunnelling effects they can shift to the opposite diagonal</w:t>
      </w:r>
      <w:r w:rsidR="000A57F0">
        <w:t>.</w:t>
      </w:r>
      <w:r w:rsidR="00194C50">
        <w:t xml:space="preserve"> These two diagonals represent </w:t>
      </w:r>
      <w:r w:rsidR="000B2878">
        <w:t xml:space="preserve">two </w:t>
      </w:r>
      <w:r w:rsidR="00245CB8">
        <w:t xml:space="preserve">bistable </w:t>
      </w:r>
      <w:r w:rsidR="000B2878">
        <w:t>states of the cell.</w:t>
      </w:r>
      <w:r w:rsidR="00FD7FAC">
        <w:t xml:space="preserve"> The polarization of the cell is defined</w:t>
      </w:r>
      <w:r w:rsidR="00AB6985">
        <w:t xml:space="preserve"> </w:t>
      </w:r>
      <w:r w:rsidR="00486EF1">
        <w:t>as</w:t>
      </w:r>
      <w:r w:rsidR="00FD7FAC">
        <w:t xml:space="preserve"> </w:t>
      </w:r>
      <w:sdt>
        <w:sdtPr>
          <w:id w:val="-373540159"/>
          <w:citation/>
        </w:sdtPr>
        <w:sdtContent>
          <w:r w:rsidR="00E64D55">
            <w:fldChar w:fldCharType="begin"/>
          </w:r>
          <w:r w:rsidR="00E64D55">
            <w:instrText xml:space="preserve"> CITATION Liu13 \l 2057 </w:instrText>
          </w:r>
          <w:r w:rsidR="00E64D55">
            <w:fldChar w:fldCharType="separate"/>
          </w:r>
          <w:r w:rsidR="00464D80">
            <w:rPr>
              <w:noProof/>
            </w:rPr>
            <w:t>[2]</w:t>
          </w:r>
          <w:r w:rsidR="00E64D55">
            <w:fldChar w:fldCharType="end"/>
          </w:r>
        </w:sdtContent>
      </w:sdt>
    </w:p>
    <w:p w14:paraId="3C343A15" w14:textId="77777777" w:rsidR="00526D35" w:rsidRPr="00FD7FAC" w:rsidRDefault="00526D35" w:rsidP="00DA2EF4">
      <w:pPr>
        <w:ind w:firstLine="0"/>
      </w:pPr>
    </w:p>
    <w:p w14:paraId="23458C6F" w14:textId="668BB593" w:rsidR="005862B4" w:rsidRPr="00526D35" w:rsidRDefault="00AB6985" w:rsidP="00DA2EF4">
      <w:pPr>
        <w:ind w:firstLine="0"/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702AFE57" w14:textId="77777777" w:rsidR="00526D35" w:rsidRDefault="00526D35" w:rsidP="00DA2EF4">
      <w:pPr>
        <w:ind w:firstLine="0"/>
      </w:pPr>
    </w:p>
    <w:p w14:paraId="18C1AAA3" w14:textId="43DF0BA1" w:rsidR="00526D35" w:rsidRDefault="00526D35" w:rsidP="00DA2EF4">
      <w:pPr>
        <w:ind w:firstLine="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represents the electric charge at dot </w:t>
      </w:r>
      <m:oMath>
        <m:r>
          <w:rPr>
            <w:rFonts w:ascii="Cambria Math" w:hAnsi="Cambria Math"/>
          </w:rPr>
          <m:t>i</m:t>
        </m:r>
      </m:oMath>
      <w:r>
        <w:t xml:space="preserve"> in the cell. The two values of the polarization can hold binary information.</w:t>
      </w:r>
    </w:p>
    <w:p w14:paraId="4D5FB788" w14:textId="20581191" w:rsidR="005862B4" w:rsidRDefault="00486EF1" w:rsidP="00DA2EF4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1CFE43FC" wp14:editId="287F0442">
                <wp:simplePos x="0" y="0"/>
                <wp:positionH relativeFrom="margin">
                  <wp:posOffset>1488440</wp:posOffset>
                </wp:positionH>
                <wp:positionV relativeFrom="paragraph">
                  <wp:posOffset>8890</wp:posOffset>
                </wp:positionV>
                <wp:extent cx="2962275" cy="1419860"/>
                <wp:effectExtent l="0" t="0" r="9525" b="8890"/>
                <wp:wrapTight wrapText="bothSides">
                  <wp:wrapPolygon edited="0">
                    <wp:start x="1528" y="0"/>
                    <wp:lineTo x="1528" y="13911"/>
                    <wp:lineTo x="0" y="18258"/>
                    <wp:lineTo x="0" y="21445"/>
                    <wp:lineTo x="21531" y="21445"/>
                    <wp:lineTo x="21531" y="18258"/>
                    <wp:lineTo x="20280" y="13911"/>
                    <wp:lineTo x="20280" y="0"/>
                    <wp:lineTo x="1528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419860"/>
                          <a:chOff x="-152400" y="-82550"/>
                          <a:chExt cx="2962275" cy="141986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picture containing devi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5433"/>
                          <a:stretch/>
                        </pic:blipFill>
                        <pic:spPr>
                          <a:xfrm>
                            <a:off x="88900" y="-82550"/>
                            <a:ext cx="2524125" cy="1105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152400" y="1108710"/>
                            <a:ext cx="296227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2562A8" w14:textId="4C142E83" w:rsidR="00956CB8" w:rsidRPr="000C29E8" w:rsidRDefault="00956CB8" w:rsidP="005862B4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: Polarization states of the QCA cell. </w:t>
                              </w:r>
                              <w:sdt>
                                <w:sdtPr>
                                  <w:id w:val="36629120"/>
                                  <w:citation/>
                                </w:sdtPr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Liu13 \l 2057 </w:instrText>
                                  </w:r>
                                  <w:r>
                                    <w:fldChar w:fldCharType="separate"/>
                                  </w:r>
                                  <w:r w:rsidR="00464D80">
                                    <w:rPr>
                                      <w:noProof/>
                                    </w:rPr>
                                    <w:t>[2]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FE43FC" id="Group 4" o:spid="_x0000_s1026" style="position:absolute;left:0;text-align:left;margin-left:117.2pt;margin-top:.7pt;width:233.25pt;height:111.8pt;z-index:251638784;mso-position-horizontal-relative:margin;mso-height-relative:margin" coordorigin="-1524,-825" coordsize="29622,14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picture containing device&#10;&#10;Description automatically generated" style="position:absolute;left:889;top:-825;width:25241;height:1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">
                  <v:imagedata r:id="rId12" o:title="A picture containing device&#10;&#10;Description automatically generated" croptop="356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-1524;top:11087;width:2962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6C2562A8" w14:textId="4C142E83" w:rsidR="00956CB8" w:rsidRPr="000C29E8" w:rsidRDefault="00956CB8" w:rsidP="005862B4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: Polarization states of the QCA cell. </w:t>
                        </w:r>
                        <w:sdt>
                          <w:sdtPr>
                            <w:id w:val="36629120"/>
                            <w:citation/>
                          </w:sdtPr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Liu13 \l 2057 </w:instrText>
                            </w:r>
                            <w:r>
                              <w:fldChar w:fldCharType="separate"/>
                            </w:r>
                            <w:r w:rsidR="00464D80">
                              <w:rPr>
                                <w:noProof/>
                              </w:rPr>
                              <w:t>[2]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59F56BFF" w14:textId="0241C2B8" w:rsidR="005862B4" w:rsidRDefault="005862B4" w:rsidP="00DA2EF4">
      <w:pPr>
        <w:ind w:firstLine="0"/>
      </w:pPr>
    </w:p>
    <w:p w14:paraId="40A247DC" w14:textId="3F0D705A" w:rsidR="005862B4" w:rsidRDefault="005862B4" w:rsidP="00DA2EF4">
      <w:pPr>
        <w:ind w:firstLine="0"/>
      </w:pPr>
    </w:p>
    <w:p w14:paraId="019BF814" w14:textId="276C318B" w:rsidR="005862B4" w:rsidRDefault="005862B4" w:rsidP="00DA2EF4">
      <w:pPr>
        <w:ind w:firstLine="0"/>
      </w:pPr>
    </w:p>
    <w:p w14:paraId="2D8DF497" w14:textId="033577E3" w:rsidR="00AB6985" w:rsidRDefault="00AB6985" w:rsidP="00DA2EF4">
      <w:pPr>
        <w:ind w:firstLine="0"/>
      </w:pPr>
    </w:p>
    <w:p w14:paraId="4B0DB7A3" w14:textId="386F99DB" w:rsidR="00DA2EF4" w:rsidRDefault="00DA2EF4" w:rsidP="00DA2EF4">
      <w:pPr>
        <w:pStyle w:val="Heading2"/>
      </w:pPr>
      <w:bookmarkStart w:id="11" w:name="_Toc44360807"/>
      <w:r>
        <w:t>Wires</w:t>
      </w:r>
      <w:bookmarkEnd w:id="11"/>
    </w:p>
    <w:p w14:paraId="17500D9D" w14:textId="33A6DACB" w:rsidR="008B686A" w:rsidRDefault="00776080" w:rsidP="004962A8">
      <w:pPr>
        <w:pStyle w:val="Firstparagraph"/>
      </w:pPr>
      <w:r>
        <w:t xml:space="preserve">When cells are placed close to each other, the </w:t>
      </w:r>
      <w:r w:rsidR="00AB1A39">
        <w:t>electrons will tend to align for every cell</w:t>
      </w:r>
      <w:r w:rsidR="005E7300">
        <w:t>, through their electrostatic interaction</w:t>
      </w:r>
      <w:r w:rsidR="00D812DE">
        <w:t xml:space="preserve">. For a </w:t>
      </w:r>
      <w:r w:rsidR="00616329">
        <w:t xml:space="preserve">driver cell with </w:t>
      </w:r>
      <w:r w:rsidR="00D812DE">
        <w:t>fixed polari</w:t>
      </w:r>
      <w:r w:rsidR="00616329">
        <w:t>z</w:t>
      </w:r>
      <w:r w:rsidR="00D812DE">
        <w:t>ation</w:t>
      </w:r>
      <w:r w:rsidR="00616329">
        <w:t xml:space="preserve">, </w:t>
      </w:r>
      <w:r w:rsidR="002C7FF1">
        <w:t xml:space="preserve">all cells in contact with it will </w:t>
      </w:r>
      <w:r w:rsidR="00160ED1">
        <w:t xml:space="preserve">assume its polarization – the value will propagate. This behaviour can be used to construct </w:t>
      </w:r>
      <w:r w:rsidR="005215C2">
        <w:t>a ‘wire’ out of a chain of adjacent cells.</w:t>
      </w:r>
      <w:r w:rsidR="004962A8">
        <w:t xml:space="preserve"> To handle wire crossings, we can either rotate </w:t>
      </w:r>
      <w:r w:rsidR="00F519B1">
        <w:t>the cells in one wire by 45</w:t>
      </w:r>
      <w:r w:rsidR="00BE0E14">
        <w:rPr>
          <w:rFonts w:cs="CMU Serif Roman"/>
        </w:rPr>
        <w:t>°</w:t>
      </w:r>
      <w:r w:rsidR="00BE0E14">
        <w:t xml:space="preserve">, or </w:t>
      </w:r>
      <w:r w:rsidR="00F3436E">
        <w:t>build multi-layer structure</w:t>
      </w:r>
      <w:r w:rsidR="00F906E9">
        <w:t>s.</w:t>
      </w:r>
    </w:p>
    <w:p w14:paraId="195D78EA" w14:textId="23246335" w:rsidR="00AB6985" w:rsidRDefault="002E71DF" w:rsidP="004960FD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072BF30F" wp14:editId="2BD31857">
                <wp:simplePos x="0" y="0"/>
                <wp:positionH relativeFrom="column">
                  <wp:posOffset>116840</wp:posOffset>
                </wp:positionH>
                <wp:positionV relativeFrom="paragraph">
                  <wp:posOffset>635</wp:posOffset>
                </wp:positionV>
                <wp:extent cx="5692775" cy="2587625"/>
                <wp:effectExtent l="0" t="0" r="3175" b="317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775" cy="2587625"/>
                          <a:chOff x="0" y="0"/>
                          <a:chExt cx="5692775" cy="2587625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5692775" cy="2587625"/>
                            <a:chOff x="-364127" y="-112314"/>
                            <a:chExt cx="5693228" cy="2589439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-364127" y="-112314"/>
                              <a:ext cx="5693228" cy="2589439"/>
                              <a:chOff x="575673" y="84486"/>
                              <a:chExt cx="5693228" cy="2590592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5" descr="A picture containing birdhous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09943" y="84486"/>
                                <a:ext cx="4335780" cy="8456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5" name="Text Box 15"/>
                            <wps:cNvSpPr txBox="1"/>
                            <wps:spPr>
                              <a:xfrm>
                                <a:off x="575673" y="2376573"/>
                                <a:ext cx="5693228" cy="29850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03AE17" w14:textId="150ADBE4" w:rsidR="00956CB8" w:rsidRPr="00B32E19" w:rsidRDefault="00956CB8" w:rsidP="00091EA7">
                                  <w:pPr>
                                    <w:pStyle w:val="Caption"/>
                                    <w:ind w:firstLine="0"/>
                                    <w:rPr>
                                      <w:noProof/>
                                      <w:sz w:val="21"/>
                                      <w:szCs w:val="24"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Figure \* ARABIC </w:instrText>
                                  </w:r>
                                  <w:r>
                                    <w:fldChar w:fldCharType="separate"/>
                                  </w:r>
                                  <w:r w:rsidR="00466620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:  a) QCA wire constructed with chained cells</w:t>
                                  </w:r>
                                  <w:sdt>
                                    <w:sdtPr>
                                      <w:id w:val="-1863885269"/>
                                      <w:citation/>
                                    </w:sdtPr>
                                    <w:sdtContent>
                                      <w:r>
                                        <w:fldChar w:fldCharType="begin"/>
                                      </w:r>
                                      <w:r>
                                        <w:instrText xml:space="preserve"> CITATION Liu13 \l 2057 </w:instrText>
                                      </w:r>
                                      <w:r>
                                        <w:fldChar w:fldCharType="separate"/>
                                      </w:r>
                                      <w:r w:rsidR="00464D80">
                                        <w:rPr>
                                          <w:noProof/>
                                        </w:rPr>
                                        <w:t xml:space="preserve"> [2]</w:t>
                                      </w:r>
                                      <w:r>
                                        <w:fldChar w:fldCharType="end"/>
                                      </w:r>
                                    </w:sdtContent>
                                  </w:sdt>
                                  <w:r>
                                    <w:t xml:space="preserve">  b) rotated cells crossing c) multilayer crossing.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7" name="Picture 17" descr="A close up of a devi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5467" y="789025"/>
                              <a:ext cx="4044950" cy="12338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2887" y="290512"/>
                            <a:ext cx="566420" cy="38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A549E2" w14:textId="1AD07872" w:rsidR="00956CB8" w:rsidRDefault="00956CB8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00" y="1387474"/>
                            <a:ext cx="566420" cy="4206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7745DD" w14:textId="1A8485C1" w:rsidR="00956CB8" w:rsidRDefault="00956CB8" w:rsidP="00683F95">
                              <w:r>
                                <w:t>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33650" y="1387474"/>
                            <a:ext cx="660400" cy="422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0BFBFA" w14:textId="7420723D" w:rsidR="00956CB8" w:rsidRDefault="00956CB8" w:rsidP="00683F95">
                              <w:r>
                                <w:t>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BF30F" id="Group 21" o:spid="_x0000_s1029" style="position:absolute;left:0;text-align:left;margin-left:9.2pt;margin-top:.05pt;width:448.25pt;height:203.75pt;z-index:251652096" coordsize="56927,25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">
                <v:group id="Group 18" o:spid="_x0000_s1030" style="position:absolute;width:56927;height:25876" coordorigin="-3641,-1123" coordsize="56932,25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Group 16" o:spid="_x0000_s1031" style="position:absolute;left:-3641;top:-1123;width:56932;height:25894" coordorigin="5756,844" coordsize="56932,2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 id="Picture 5" o:spid="_x0000_s1032" type="#_x0000_t75" alt="A picture containing birdhouse&#10;&#10;Description automatically generated" style="position:absolute;left:13099;top:844;width:43358;height:8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">
                      <v:imagedata r:id="rId16" o:title="A picture containing birdhouse&#10;&#10;Description automatically generated"/>
                    </v:shape>
                    <v:shape id="Text Box 15" o:spid="_x0000_s1033" type="#_x0000_t202" style="position:absolute;left:5756;top:23765;width:5693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    <v:textbox inset="0,0,0,0">
                        <w:txbxContent>
                          <w:p w14:paraId="1203AE17" w14:textId="150ADBE4" w:rsidR="00956CB8" w:rsidRPr="00B32E19" w:rsidRDefault="00956CB8" w:rsidP="00091EA7">
                            <w:pPr>
                              <w:pStyle w:val="Caption"/>
                              <w:ind w:firstLine="0"/>
                              <w:rPr>
                                <w:noProof/>
                                <w:sz w:val="21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6662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 a) QCA wire constructed with chained cells</w:t>
                            </w:r>
                            <w:sdt>
                              <w:sdtPr>
                                <w:id w:val="-1863885269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Liu13 \l 2057 </w:instrText>
                                </w:r>
                                <w:r>
                                  <w:fldChar w:fldCharType="separate"/>
                                </w:r>
                                <w:r w:rsidR="00464D80">
                                  <w:rPr>
                                    <w:noProof/>
                                  </w:rPr>
                                  <w:t xml:space="preserve"> [2]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  b) rotated cells crossing c) multilayer crossing.</w:t>
                            </w:r>
                          </w:p>
                        </w:txbxContent>
                      </v:textbox>
                    </v:shape>
                  </v:group>
                  <v:shape id="Picture 17" o:spid="_x0000_s1034" type="#_x0000_t75" alt="A close up of a device&#10;&#10;Description automatically generated" style="position:absolute;left:5154;top:7890;width:40450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">
                    <v:imagedata r:id="rId17" o:title="A close up of a device&#10;&#10;Description automatically generated"/>
                  </v:shape>
                </v:group>
                <v:shape id="Text Box 2" o:spid="_x0000_s1035" type="#_x0000_t202" style="position:absolute;left:2428;top:2905;width:566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1A549E2" w14:textId="1AD07872" w:rsidR="00956CB8" w:rsidRDefault="00956CB8">
                        <w:r>
                          <w:t>a)</w:t>
                        </w:r>
                      </w:p>
                    </w:txbxContent>
                  </v:textbox>
                </v:shape>
                <v:shape id="Text Box 2" o:spid="_x0000_s1036" type="#_x0000_t202" style="position:absolute;left:2540;top:13874;width:5664;height:4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507745DD" w14:textId="1A8485C1" w:rsidR="00956CB8" w:rsidRDefault="00956CB8" w:rsidP="00683F95">
                        <w:r>
                          <w:t>b)</w:t>
                        </w:r>
                      </w:p>
                    </w:txbxContent>
                  </v:textbox>
                </v:shape>
                <v:shape id="Text Box 2" o:spid="_x0000_s1037" type="#_x0000_t202" style="position:absolute;left:25336;top:13874;width:6604;height:4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690BFBFA" w14:textId="7420723D" w:rsidR="00956CB8" w:rsidRDefault="00956CB8" w:rsidP="00683F95">
                        <w:r>
                          <w:t>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2FFD50" w14:textId="29254BE6" w:rsidR="00AB6985" w:rsidRDefault="00AB6985" w:rsidP="004960FD">
      <w:pPr>
        <w:ind w:firstLine="0"/>
      </w:pPr>
    </w:p>
    <w:p w14:paraId="14854DC4" w14:textId="55A2D686" w:rsidR="00AB6985" w:rsidRDefault="00AB6985" w:rsidP="004960FD">
      <w:pPr>
        <w:ind w:firstLine="0"/>
      </w:pPr>
    </w:p>
    <w:p w14:paraId="35C2942A" w14:textId="6E714257" w:rsidR="00AB6985" w:rsidRDefault="00AB6985" w:rsidP="004960FD">
      <w:pPr>
        <w:ind w:firstLine="0"/>
      </w:pPr>
    </w:p>
    <w:p w14:paraId="59DAE174" w14:textId="56A5543A" w:rsidR="004960FD" w:rsidRPr="004960FD" w:rsidRDefault="004960FD" w:rsidP="004960FD">
      <w:pPr>
        <w:ind w:firstLine="0"/>
      </w:pPr>
    </w:p>
    <w:p w14:paraId="2AC8F941" w14:textId="456E563F" w:rsidR="00DA2EF4" w:rsidRDefault="00DA2EF4" w:rsidP="00DA2EF4">
      <w:pPr>
        <w:ind w:firstLine="0"/>
      </w:pPr>
    </w:p>
    <w:p w14:paraId="34EF9803" w14:textId="66A77EDC" w:rsidR="0061700A" w:rsidRDefault="0061700A" w:rsidP="00DA2EF4">
      <w:pPr>
        <w:ind w:firstLine="0"/>
      </w:pPr>
    </w:p>
    <w:p w14:paraId="42BA9A9C" w14:textId="4B79A1EB" w:rsidR="0061700A" w:rsidRDefault="0061700A" w:rsidP="00DA2EF4">
      <w:pPr>
        <w:ind w:firstLine="0"/>
      </w:pPr>
    </w:p>
    <w:p w14:paraId="144596FB" w14:textId="5305DA61" w:rsidR="0061700A" w:rsidRDefault="0061700A" w:rsidP="00DA2EF4">
      <w:pPr>
        <w:ind w:firstLine="0"/>
      </w:pPr>
    </w:p>
    <w:p w14:paraId="229790F5" w14:textId="09B189D8" w:rsidR="0061700A" w:rsidRDefault="0061700A" w:rsidP="00DA2EF4">
      <w:pPr>
        <w:ind w:firstLine="0"/>
      </w:pPr>
    </w:p>
    <w:p w14:paraId="579F91BA" w14:textId="6A057B71" w:rsidR="0061700A" w:rsidRDefault="0061700A" w:rsidP="00DA2EF4">
      <w:pPr>
        <w:ind w:firstLine="0"/>
      </w:pPr>
    </w:p>
    <w:p w14:paraId="71CCE07A" w14:textId="5BCCA36D" w:rsidR="00C0442A" w:rsidRDefault="00C0442A" w:rsidP="00C0442A">
      <w:pPr>
        <w:pStyle w:val="Heading2"/>
      </w:pPr>
      <w:bookmarkStart w:id="12" w:name="_Toc44360808"/>
      <w:r>
        <w:lastRenderedPageBreak/>
        <w:t>Clocking</w:t>
      </w:r>
      <w:bookmarkEnd w:id="12"/>
    </w:p>
    <w:p w14:paraId="4E83DC8B" w14:textId="5833F0D9" w:rsidR="005921B9" w:rsidRDefault="004B2424" w:rsidP="0054179C">
      <w:pPr>
        <w:pStyle w:val="Firstparagraph"/>
      </w:pPr>
      <w:r>
        <w:t xml:space="preserve">In order to </w:t>
      </w:r>
      <w:r w:rsidR="00BA2CA3">
        <w:t>control the flow of information in QCA</w:t>
      </w:r>
      <w:r>
        <w:t xml:space="preserve"> circuits, a clock signal must be used. The clock operates directly on the cells, raising and lowering the potential barriers</w:t>
      </w:r>
      <w:r w:rsidR="002837B8">
        <w:t xml:space="preserve"> that prevent tunnelling between dots. When </w:t>
      </w:r>
      <w:r w:rsidR="00AD24F0">
        <w:t xml:space="preserve">the barriers are high, no change of state is possible for the cells. </w:t>
      </w:r>
      <w:r w:rsidR="00BA2CA3">
        <w:t xml:space="preserve">It has been shown </w:t>
      </w:r>
      <w:sdt>
        <w:sdtPr>
          <w:id w:val="251710413"/>
          <w:citation/>
        </w:sdtPr>
        <w:sdtContent>
          <w:r w:rsidR="000D2C3A">
            <w:fldChar w:fldCharType="begin"/>
          </w:r>
          <w:r w:rsidR="000D2C3A">
            <w:instrText xml:space="preserve"> CITATION Tot99 \l 2057 </w:instrText>
          </w:r>
          <w:r w:rsidR="000D2C3A">
            <w:fldChar w:fldCharType="separate"/>
          </w:r>
          <w:r w:rsidR="00464D80">
            <w:rPr>
              <w:noProof/>
            </w:rPr>
            <w:t>[3]</w:t>
          </w:r>
          <w:r w:rsidR="000D2C3A">
            <w:fldChar w:fldCharType="end"/>
          </w:r>
        </w:sdtContent>
      </w:sdt>
      <w:r w:rsidR="000D2C3A">
        <w:t xml:space="preserve"> </w:t>
      </w:r>
      <w:r w:rsidR="00BA2CA3">
        <w:t xml:space="preserve">that </w:t>
      </w:r>
      <w:r w:rsidR="00F016EC">
        <w:t xml:space="preserve">4 clock signals, shifted </w:t>
      </w:r>
      <w:r w:rsidR="00BC079B">
        <w:t>by 90</w:t>
      </w:r>
      <w:r w:rsidR="00835864">
        <w:rPr>
          <w:rFonts w:cs="CMU Serif Roman"/>
        </w:rPr>
        <w:t>°</w:t>
      </w:r>
      <w:r w:rsidR="00835864">
        <w:t xml:space="preserve"> to each other, is </w:t>
      </w:r>
      <w:r w:rsidR="008853AF">
        <w:t xml:space="preserve">sufficient to regulate the circuit. The </w:t>
      </w:r>
      <w:r w:rsidR="002A43AD">
        <w:t>clocking phases are described below.</w:t>
      </w:r>
    </w:p>
    <w:p w14:paraId="19292666" w14:textId="29087B57" w:rsidR="005921B9" w:rsidRPr="00FA22C3" w:rsidRDefault="0098655E" w:rsidP="005921B9">
      <w:pPr>
        <w:pStyle w:val="ListParagraph"/>
        <w:numPr>
          <w:ilvl w:val="0"/>
          <w:numId w:val="44"/>
        </w:numPr>
        <w:rPr>
          <w:b/>
        </w:rPr>
      </w:pPr>
      <w:r w:rsidRPr="0098655E">
        <w:rPr>
          <w:b/>
        </w:rPr>
        <w:t>Switch</w:t>
      </w:r>
      <w:r>
        <w:rPr>
          <w:b/>
        </w:rPr>
        <w:t xml:space="preserve">: </w:t>
      </w:r>
      <w:r w:rsidR="00EF1E2B">
        <w:rPr>
          <w:bCs/>
        </w:rPr>
        <w:t xml:space="preserve">Tunnelling barriers are </w:t>
      </w:r>
      <w:r w:rsidR="00FA22C3">
        <w:rPr>
          <w:bCs/>
        </w:rPr>
        <w:t>raised</w:t>
      </w:r>
      <w:r w:rsidR="00EF1E2B">
        <w:rPr>
          <w:bCs/>
        </w:rPr>
        <w:t xml:space="preserve">, and the </w:t>
      </w:r>
      <w:r>
        <w:rPr>
          <w:bCs/>
        </w:rPr>
        <w:t>QCA cells move from un-polarized to polarized state</w:t>
      </w:r>
      <w:r w:rsidR="00EF1E2B">
        <w:rPr>
          <w:bCs/>
        </w:rPr>
        <w:t>.</w:t>
      </w:r>
    </w:p>
    <w:p w14:paraId="457093B8" w14:textId="3460B94F" w:rsidR="00FA22C3" w:rsidRPr="008B25A7" w:rsidRDefault="00FA22C3" w:rsidP="005921B9">
      <w:pPr>
        <w:pStyle w:val="ListParagraph"/>
        <w:numPr>
          <w:ilvl w:val="0"/>
          <w:numId w:val="44"/>
        </w:numPr>
        <w:rPr>
          <w:b/>
        </w:rPr>
      </w:pPr>
      <w:r>
        <w:rPr>
          <w:b/>
        </w:rPr>
        <w:t xml:space="preserve">Hold: </w:t>
      </w:r>
      <w:r>
        <w:rPr>
          <w:bCs/>
        </w:rPr>
        <w:t xml:space="preserve"> </w:t>
      </w:r>
      <w:r w:rsidR="00237446">
        <w:rPr>
          <w:bCs/>
        </w:rPr>
        <w:t>Barriers are kept high, and electrons cannot tunnel, so the cells remain polarized.</w:t>
      </w:r>
    </w:p>
    <w:p w14:paraId="7DB1D01B" w14:textId="289D9573" w:rsidR="008B25A7" w:rsidRPr="008B25A7" w:rsidRDefault="008B25A7" w:rsidP="005921B9">
      <w:pPr>
        <w:pStyle w:val="ListParagraph"/>
        <w:numPr>
          <w:ilvl w:val="0"/>
          <w:numId w:val="44"/>
        </w:numPr>
        <w:rPr>
          <w:b/>
        </w:rPr>
      </w:pPr>
      <w:r w:rsidRPr="008B25A7">
        <w:rPr>
          <w:b/>
          <w:bCs/>
        </w:rPr>
        <w:t>Release:</w:t>
      </w:r>
      <w:r>
        <w:rPr>
          <w:b/>
          <w:bCs/>
        </w:rPr>
        <w:t xml:space="preserve"> </w:t>
      </w:r>
      <w:r w:rsidR="00B35FDB">
        <w:t>Barriers are lowered.</w:t>
      </w:r>
    </w:p>
    <w:p w14:paraId="4DE138C8" w14:textId="7C6B4C01" w:rsidR="00FB174C" w:rsidRPr="00FB174C" w:rsidRDefault="00FB174C" w:rsidP="00FB174C">
      <w:pPr>
        <w:pStyle w:val="ListParagraph"/>
        <w:numPr>
          <w:ilvl w:val="0"/>
          <w:numId w:val="44"/>
        </w:num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F570A79" wp14:editId="2C32E66C">
                <wp:simplePos x="0" y="0"/>
                <wp:positionH relativeFrom="margin">
                  <wp:align>center</wp:align>
                </wp:positionH>
                <wp:positionV relativeFrom="paragraph">
                  <wp:posOffset>545465</wp:posOffset>
                </wp:positionV>
                <wp:extent cx="3399790" cy="2184400"/>
                <wp:effectExtent l="0" t="0" r="0" b="63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9790" cy="2184400"/>
                          <a:chOff x="0" y="0"/>
                          <a:chExt cx="3399790" cy="21844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790" cy="189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1955800"/>
                            <a:ext cx="339979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EBAFCE" w14:textId="3763E950" w:rsidR="00956CB8" w:rsidRPr="00D34F55" w:rsidRDefault="00956CB8" w:rsidP="0054179C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: Shifted phases of the clocking signal.</w:t>
                              </w:r>
                              <w:sdt>
                                <w:sdtPr>
                                  <w:id w:val="-2026242149"/>
                                  <w:citation/>
                                </w:sdtPr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Liu13 \l 2057 </w:instrText>
                                  </w:r>
                                  <w:r>
                                    <w:fldChar w:fldCharType="separate"/>
                                  </w:r>
                                  <w:r w:rsidR="00464D80">
                                    <w:rPr>
                                      <w:noProof/>
                                    </w:rPr>
                                    <w:t xml:space="preserve"> [2]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70A79" id="Group 24" o:spid="_x0000_s1038" style="position:absolute;left:0;text-align:left;margin-left:0;margin-top:42.95pt;width:267.7pt;height:172pt;z-index:251656192;mso-position-horizontal:center;mso-position-horizontal-relative:margin" coordsize="33997,21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">
                <v:shape id="Picture 22" o:spid="_x0000_s1039" type="#_x0000_t75" alt="A close up of a map&#10;&#10;Description automatically generated" style="position:absolute;width:33997;height:18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">
                  <v:imagedata r:id="rId19" o:title="A close up of a map&#10;&#10;Description automatically generated"/>
                </v:shape>
                <v:shape id="Text Box 23" o:spid="_x0000_s1040" type="#_x0000_t202" style="position:absolute;top:19558;width:3399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66EBAFCE" w14:textId="3763E950" w:rsidR="00956CB8" w:rsidRPr="00D34F55" w:rsidRDefault="00956CB8" w:rsidP="0054179C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Shifted phases of the clocking signal.</w:t>
                        </w:r>
                        <w:sdt>
                          <w:sdtPr>
                            <w:id w:val="-2026242149"/>
                            <w:citation/>
                          </w:sdtPr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Liu13 \l 2057 </w:instrText>
                            </w:r>
                            <w:r>
                              <w:fldChar w:fldCharType="separate"/>
                            </w:r>
                            <w:r w:rsidR="00464D80">
                              <w:rPr>
                                <w:noProof/>
                              </w:rPr>
                              <w:t xml:space="preserve"> [2]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B25A7" w:rsidRPr="008B25A7">
        <w:rPr>
          <w:b/>
        </w:rPr>
        <w:t>Relax:</w:t>
      </w:r>
      <w:r w:rsidR="00B35FDB">
        <w:rPr>
          <w:b/>
        </w:rPr>
        <w:t xml:space="preserve"> </w:t>
      </w:r>
      <w:r w:rsidR="00B35FDB">
        <w:rPr>
          <w:bCs/>
        </w:rPr>
        <w:t>Electrons begin to tunnel through the lowered barriers, and the cell becomes unpolarized.</w:t>
      </w:r>
    </w:p>
    <w:p w14:paraId="19D2B3F2" w14:textId="007DAC02" w:rsidR="00FB174C" w:rsidRDefault="00FB174C" w:rsidP="00FB174C">
      <w:pPr>
        <w:pStyle w:val="Heading2"/>
      </w:pPr>
      <w:bookmarkStart w:id="13" w:name="_Toc44360809"/>
      <w:r>
        <w:t>Physical Implementation</w:t>
      </w:r>
      <w:bookmarkEnd w:id="13"/>
    </w:p>
    <w:p w14:paraId="703C7921" w14:textId="7B72F318" w:rsidR="00DA7617" w:rsidRDefault="00DA7617" w:rsidP="00DA7617">
      <w:pPr>
        <w:pStyle w:val="Firstparagraph"/>
      </w:pPr>
      <w:r>
        <w:t>There are four approaches that have been taken to realize physical QCA.</w:t>
      </w:r>
      <w:r w:rsidR="000A0E09">
        <w:t xml:space="preserve"> </w:t>
      </w:r>
    </w:p>
    <w:p w14:paraId="03E4DC41" w14:textId="2CFE8665" w:rsidR="00F23C5A" w:rsidRDefault="00F23C5A" w:rsidP="00F23C5A">
      <w:pPr>
        <w:pStyle w:val="ListParagraph"/>
        <w:numPr>
          <w:ilvl w:val="0"/>
          <w:numId w:val="46"/>
        </w:numPr>
        <w:rPr>
          <w:b/>
          <w:bCs/>
        </w:rPr>
      </w:pPr>
      <w:r w:rsidRPr="00F23C5A">
        <w:rPr>
          <w:b/>
          <w:bCs/>
        </w:rPr>
        <w:t>Metal Island</w:t>
      </w:r>
      <w:r>
        <w:rPr>
          <w:b/>
          <w:bCs/>
        </w:rPr>
        <w:t xml:space="preserve">: </w:t>
      </w:r>
      <w:r>
        <w:t xml:space="preserve">this approach implements a QCA cell as </w:t>
      </w:r>
      <w:r w:rsidR="005B4A8D">
        <w:t>four</w:t>
      </w:r>
      <w:r>
        <w:t xml:space="preserve"> </w:t>
      </w:r>
      <w:r>
        <w:rPr>
          <w:rFonts w:cs="CMU Serif Roman"/>
        </w:rPr>
        <w:t>µ</w:t>
      </w:r>
      <w:r>
        <w:t>m</w:t>
      </w:r>
      <w:r w:rsidR="009D1D6B">
        <w:t xml:space="preserve">-scale </w:t>
      </w:r>
      <w:r w:rsidR="005B4A8D">
        <w:t>islands of aluminium, to act as the dots, with tunnel junctions of aluminium oxide between them</w:t>
      </w:r>
      <w:r w:rsidR="00377EFE">
        <w:t xml:space="preserve">. A variety of components have been fabricated, but due to the extremely low operating temperature of </w:t>
      </w:r>
      <w:r w:rsidR="00EA5038">
        <w:t xml:space="preserve">less than 1 Kelvin, this does not appear to be a practical approach. </w:t>
      </w:r>
      <w:sdt>
        <w:sdtPr>
          <w:id w:val="-1364432019"/>
          <w:citation/>
        </w:sdtPr>
        <w:sdtContent>
          <w:r w:rsidR="0030273E">
            <w:fldChar w:fldCharType="begin"/>
          </w:r>
          <w:r w:rsidR="0030273E">
            <w:instrText xml:space="preserve"> CITATION Isl99 \l 2057 </w:instrText>
          </w:r>
          <w:r w:rsidR="0030273E">
            <w:fldChar w:fldCharType="separate"/>
          </w:r>
          <w:r w:rsidR="00464D80">
            <w:rPr>
              <w:noProof/>
            </w:rPr>
            <w:t>[4]</w:t>
          </w:r>
          <w:r w:rsidR="0030273E">
            <w:fldChar w:fldCharType="end"/>
          </w:r>
        </w:sdtContent>
      </w:sdt>
    </w:p>
    <w:p w14:paraId="66596B12" w14:textId="3C2C3E25" w:rsidR="006C470E" w:rsidRPr="006C470E" w:rsidRDefault="00F23C5A" w:rsidP="006C470E">
      <w:pPr>
        <w:pStyle w:val="ListParagraph"/>
        <w:numPr>
          <w:ilvl w:val="0"/>
          <w:numId w:val="46"/>
        </w:numPr>
        <w:rPr>
          <w:b/>
          <w:bCs/>
        </w:rPr>
      </w:pPr>
      <w:r>
        <w:rPr>
          <w:b/>
          <w:bCs/>
        </w:rPr>
        <w:t>Semiconductor:</w:t>
      </w:r>
      <w:r w:rsidR="006C470E">
        <w:rPr>
          <w:b/>
          <w:bCs/>
        </w:rPr>
        <w:t xml:space="preserve"> </w:t>
      </w:r>
      <w:r w:rsidR="006C470E">
        <w:t xml:space="preserve">this approach attempts to use the existing semiconductor fabrication process. </w:t>
      </w:r>
      <w:r w:rsidR="00DC3A3C">
        <w:t>Dots are defined as metallic gates, with an electron gas below the surface</w:t>
      </w:r>
      <w:r w:rsidR="00DB53E3">
        <w:t>. This approach has been widely studied due to the availability of existing semiconductor fabrication</w:t>
      </w:r>
      <w:r w:rsidR="00636A40">
        <w:t xml:space="preserve"> equipment, but this is also its limitation, as the </w:t>
      </w:r>
      <w:r w:rsidR="00B0634A">
        <w:t>sizes required to truly exploit QCA are too small for the fabrication technology.</w:t>
      </w:r>
    </w:p>
    <w:p w14:paraId="03E907C8" w14:textId="42D38B91" w:rsidR="00F23C5A" w:rsidRDefault="00F23C5A" w:rsidP="00F23C5A">
      <w:pPr>
        <w:pStyle w:val="ListParagraph"/>
        <w:numPr>
          <w:ilvl w:val="0"/>
          <w:numId w:val="46"/>
        </w:numPr>
        <w:rPr>
          <w:b/>
          <w:bCs/>
        </w:rPr>
      </w:pPr>
      <w:r>
        <w:rPr>
          <w:b/>
          <w:bCs/>
        </w:rPr>
        <w:t>Molecular:</w:t>
      </w:r>
      <w:r w:rsidR="00B0634A">
        <w:rPr>
          <w:b/>
          <w:bCs/>
        </w:rPr>
        <w:t xml:space="preserve"> </w:t>
      </w:r>
      <w:r w:rsidR="00B0634A">
        <w:t xml:space="preserve">here, the QCA cell is a single molecule, with charge </w:t>
      </w:r>
      <w:r w:rsidR="003F0CEB">
        <w:t>building on certain areas. Th</w:t>
      </w:r>
      <w:r w:rsidR="00427BE4">
        <w:t xml:space="preserve">e molecules could be smaller than 1 nm, with room-temperature operation, enormous density </w:t>
      </w:r>
      <w:r w:rsidR="00427BE4">
        <w:lastRenderedPageBreak/>
        <w:t xml:space="preserve">and high switching speeds possible. However, </w:t>
      </w:r>
      <w:r w:rsidR="00172022">
        <w:t>synthesizing and positioning these molecules remains extremely difficult</w:t>
      </w:r>
      <w:r w:rsidR="006B04EC">
        <w:t>.</w:t>
      </w:r>
      <w:r w:rsidR="00CD7634">
        <w:t xml:space="preserve"> </w:t>
      </w:r>
      <w:sdt>
        <w:sdtPr>
          <w:id w:val="1616477358"/>
          <w:citation/>
        </w:sdtPr>
        <w:sdtContent>
          <w:r w:rsidR="00CD7634">
            <w:fldChar w:fldCharType="begin"/>
          </w:r>
          <w:r w:rsidR="00CD7634">
            <w:instrText xml:space="preserve"> CITATION Len03 \l 2057 </w:instrText>
          </w:r>
          <w:r w:rsidR="00CD7634">
            <w:fldChar w:fldCharType="separate"/>
          </w:r>
          <w:r w:rsidR="00464D80">
            <w:rPr>
              <w:noProof/>
            </w:rPr>
            <w:t>[5]</w:t>
          </w:r>
          <w:r w:rsidR="00CD7634">
            <w:fldChar w:fldCharType="end"/>
          </w:r>
        </w:sdtContent>
      </w:sdt>
    </w:p>
    <w:p w14:paraId="65CE57F7" w14:textId="7B2774B3" w:rsidR="00FB174C" w:rsidRPr="00260980" w:rsidRDefault="00F23C5A" w:rsidP="00260980">
      <w:pPr>
        <w:pStyle w:val="ListParagraph"/>
        <w:numPr>
          <w:ilvl w:val="0"/>
          <w:numId w:val="46"/>
        </w:numPr>
        <w:rPr>
          <w:b/>
          <w:bCs/>
        </w:rPr>
      </w:pPr>
      <w:r>
        <w:rPr>
          <w:b/>
          <w:bCs/>
        </w:rPr>
        <w:t>Magnetic:</w:t>
      </w:r>
      <w:r w:rsidR="006B04EC">
        <w:rPr>
          <w:b/>
          <w:bCs/>
        </w:rPr>
        <w:t xml:space="preserve"> </w:t>
      </w:r>
      <w:r w:rsidR="006B04EC">
        <w:t>using nano-metre scale magnets</w:t>
      </w:r>
      <w:r w:rsidR="00DD31DE">
        <w:t xml:space="preserve">, with the dipole moment representing the binary information, a QCA cell can be constructed. This approach allows for room-temperature operation, with low </w:t>
      </w:r>
      <w:r w:rsidR="00A042EA">
        <w:t>power dissipation and being resistant to thermal effect</w:t>
      </w:r>
      <w:r w:rsidR="00D62C80">
        <w:t>s, and can be fairly easily fabricated. However, it has low switching speeds, on the order</w:t>
      </w:r>
      <w:r w:rsidR="00257D61">
        <w:t xml:space="preserve"> of 100 </w:t>
      </w:r>
      <w:proofErr w:type="spellStart"/>
      <w:r w:rsidR="00257D61">
        <w:t>MHz</w:t>
      </w:r>
      <w:r w:rsidR="00260980">
        <w:t>.</w:t>
      </w:r>
      <w:proofErr w:type="spellEnd"/>
    </w:p>
    <w:p w14:paraId="190FB006" w14:textId="2F97174A" w:rsidR="00DA2EF4" w:rsidRDefault="004A32A9" w:rsidP="00DA7358">
      <w:pPr>
        <w:pStyle w:val="Heading1"/>
        <w:ind w:left="0"/>
      </w:pPr>
      <w:bookmarkStart w:id="14" w:name="_Toc44360810"/>
      <w:r>
        <w:t xml:space="preserve">QCA </w:t>
      </w:r>
      <w:r w:rsidR="00F906E9">
        <w:t>Simulation</w:t>
      </w:r>
      <w:bookmarkEnd w:id="14"/>
    </w:p>
    <w:p w14:paraId="31318E90" w14:textId="6CC4AD55" w:rsidR="004A32A9" w:rsidRDefault="006D503B" w:rsidP="00DB3BF3">
      <w:pPr>
        <w:pStyle w:val="Firstparagraph"/>
      </w:pPr>
      <w:r>
        <w:t xml:space="preserve">To illustrate the potential of QCA, </w:t>
      </w:r>
      <w:r w:rsidR="00982760">
        <w:t xml:space="preserve">several basic logic gates were simulated using a </w:t>
      </w:r>
      <w:r w:rsidR="00DB3BF3">
        <w:t xml:space="preserve">numerical simulation engine called </w:t>
      </w:r>
      <w:proofErr w:type="spellStart"/>
      <w:r w:rsidR="00DB3BF3" w:rsidRPr="00053DBB">
        <w:t>QCADesigner</w:t>
      </w:r>
      <w:proofErr w:type="spellEnd"/>
      <w:r w:rsidR="00053DBB">
        <w:t xml:space="preserve"> </w:t>
      </w:r>
      <w:r w:rsidR="0066657C">
        <w:t xml:space="preserve">(v. 2.0.3) </w:t>
      </w:r>
      <w:sdt>
        <w:sdtPr>
          <w:id w:val="-1003971080"/>
          <w:citation/>
        </w:sdtPr>
        <w:sdtContent>
          <w:r w:rsidR="00053DBB">
            <w:fldChar w:fldCharType="begin"/>
          </w:r>
          <w:r w:rsidR="00053DBB">
            <w:instrText xml:space="preserve"> CITATION Wal04 \l 2057 </w:instrText>
          </w:r>
          <w:r w:rsidR="00053DBB">
            <w:fldChar w:fldCharType="separate"/>
          </w:r>
          <w:r w:rsidR="00464D80">
            <w:rPr>
              <w:noProof/>
            </w:rPr>
            <w:t>[6]</w:t>
          </w:r>
          <w:r w:rsidR="00053DBB">
            <w:fldChar w:fldCharType="end"/>
          </w:r>
        </w:sdtContent>
      </w:sdt>
      <w:r w:rsidR="00053DBB">
        <w:t xml:space="preserve">. </w:t>
      </w:r>
      <w:r w:rsidR="006F054C">
        <w:t xml:space="preserve">This is a popular tool in designing </w:t>
      </w:r>
      <w:r w:rsidR="0066657C">
        <w:t>QCA circuits</w:t>
      </w:r>
      <w:r w:rsidR="00FE419A">
        <w:t>, and supports multilayer</w:t>
      </w:r>
      <w:r w:rsidR="00853759">
        <w:t xml:space="preserve"> systems.</w:t>
      </w:r>
    </w:p>
    <w:p w14:paraId="2DF3DEA2" w14:textId="3BEA8CE3" w:rsidR="00853759" w:rsidRDefault="001551C5" w:rsidP="001551C5">
      <w:pPr>
        <w:pStyle w:val="Heading2"/>
      </w:pPr>
      <w:bookmarkStart w:id="15" w:name="_Toc44360811"/>
      <w:r>
        <w:t xml:space="preserve">Bistable </w:t>
      </w:r>
      <w:r w:rsidR="0013202A">
        <w:t>Simulation Engine</w:t>
      </w:r>
      <w:bookmarkEnd w:id="15"/>
    </w:p>
    <w:p w14:paraId="302BBECD" w14:textId="62D67FA3" w:rsidR="0013202A" w:rsidRDefault="0013202A" w:rsidP="0013202A">
      <w:pPr>
        <w:pStyle w:val="Firstparagraph"/>
      </w:pPr>
      <w:r>
        <w:t xml:space="preserve">The Bistable engine is one of several </w:t>
      </w:r>
      <w:r w:rsidR="00727FBE">
        <w:t>engines</w:t>
      </w:r>
      <w:r>
        <w:t xml:space="preserve"> </w:t>
      </w:r>
      <w:r w:rsidR="00727FBE">
        <w:t xml:space="preserve">used by </w:t>
      </w:r>
      <w:proofErr w:type="spellStart"/>
      <w:r w:rsidR="00727FBE">
        <w:t>QCADesigner</w:t>
      </w:r>
      <w:proofErr w:type="spellEnd"/>
      <w:r w:rsidR="00727FBE">
        <w:t xml:space="preserve"> in modelling QCA circuits. </w:t>
      </w:r>
      <w:r w:rsidR="00923A37">
        <w:t xml:space="preserve">The following description of its operation is taken almost verbatim from the </w:t>
      </w:r>
      <w:r w:rsidR="007B04D3">
        <w:t xml:space="preserve">documentation of </w:t>
      </w:r>
      <w:proofErr w:type="spellStart"/>
      <w:r w:rsidR="007B04D3">
        <w:t>QCADesigner</w:t>
      </w:r>
      <w:proofErr w:type="spellEnd"/>
      <w:r w:rsidR="007B04D3">
        <w:t xml:space="preserve">. </w:t>
      </w:r>
      <w:r w:rsidR="00727FBE">
        <w:t>The</w:t>
      </w:r>
      <w:r w:rsidR="00B02806">
        <w:t xml:space="preserve"> engine assumes that each cell is a simple two-state system, for which the following Hamiltonian can be constructed:</w:t>
      </w:r>
    </w:p>
    <w:p w14:paraId="13D8C81D" w14:textId="77777777" w:rsidR="00C2686C" w:rsidRPr="00C2686C" w:rsidRDefault="00C2686C" w:rsidP="00C2686C"/>
    <w:p w14:paraId="241774DE" w14:textId="0581A6E8" w:rsidR="00B02806" w:rsidRPr="00920409" w:rsidRDefault="00B02806" w:rsidP="00B02806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i,j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i,j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</m:oMath>
      </m:oMathPara>
    </w:p>
    <w:p w14:paraId="74B46C24" w14:textId="77777777" w:rsidR="00C2686C" w:rsidRDefault="00C2686C" w:rsidP="00B02806">
      <w:pPr>
        <w:ind w:firstLine="0"/>
      </w:pPr>
    </w:p>
    <w:p w14:paraId="05F43AB8" w14:textId="62317EEC" w:rsidR="00864FC6" w:rsidRDefault="00920409" w:rsidP="00B02806">
      <w:pPr>
        <w:ind w:firstLine="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the polarization of cell </w:t>
      </w:r>
      <w:r w:rsidRPr="005C08F7">
        <w:rPr>
          <w:i/>
          <w:iCs/>
        </w:rPr>
        <w:t>j</w:t>
      </w:r>
      <w:r w:rsidR="00A4128A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4128A">
        <w:t xml:space="preserve"> is the kink energy between cell </w:t>
      </w:r>
      <w:proofErr w:type="spellStart"/>
      <w:r w:rsidR="00A4128A" w:rsidRPr="005C08F7">
        <w:rPr>
          <w:i/>
          <w:iCs/>
        </w:rPr>
        <w:t>i</w:t>
      </w:r>
      <w:proofErr w:type="spellEnd"/>
      <w:r w:rsidR="00A4128A">
        <w:t xml:space="preserve"> and </w:t>
      </w:r>
      <w:r w:rsidR="00A4128A" w:rsidRPr="005C08F7">
        <w:rPr>
          <w:i/>
          <w:iCs/>
        </w:rPr>
        <w:t>j</w:t>
      </w:r>
      <w:r w:rsidR="00C8102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6490">
        <w:t xml:space="preserve"> </w:t>
      </w:r>
      <w:r w:rsidR="00C8102B">
        <w:t>is the tunnel</w:t>
      </w:r>
      <w:r w:rsidR="007B7BFE">
        <w:t>l</w:t>
      </w:r>
      <w:r w:rsidR="00C8102B">
        <w:t xml:space="preserve">ing energy of electrons in the cell </w:t>
      </w:r>
      <w:proofErr w:type="spellStart"/>
      <w:r w:rsidR="007B7BFE">
        <w:rPr>
          <w:i/>
          <w:iCs/>
        </w:rPr>
        <w:t>i</w:t>
      </w:r>
      <w:proofErr w:type="spellEnd"/>
      <w:r w:rsidR="007B7BFE" w:rsidRPr="007B7BFE">
        <w:t xml:space="preserve">. </w:t>
      </w:r>
      <w:r w:rsidR="00864FC6">
        <w:t xml:space="preserve">The summation is over all cells within an effective radius of cell </w:t>
      </w:r>
      <w:proofErr w:type="spellStart"/>
      <w:r w:rsidR="00864FC6">
        <w:rPr>
          <w:i/>
          <w:iCs/>
        </w:rPr>
        <w:t>i</w:t>
      </w:r>
      <w:proofErr w:type="spellEnd"/>
      <w:r w:rsidR="00864FC6" w:rsidRPr="00496821">
        <w:t>,</w:t>
      </w:r>
      <w:r w:rsidR="00864FC6">
        <w:rPr>
          <w:i/>
          <w:iCs/>
        </w:rPr>
        <w:t xml:space="preserve"> </w:t>
      </w:r>
      <w:r w:rsidR="00864FC6">
        <w:t xml:space="preserve">one of the parameters of the simulation. </w:t>
      </w:r>
      <w:r w:rsidR="00326490" w:rsidRPr="007B7BFE">
        <w:t>The</w:t>
      </w:r>
      <w:r w:rsidR="00326490">
        <w:t xml:space="preserve"> kink energy </w:t>
      </w:r>
      <w:r w:rsidR="00EE3937">
        <w:t>represents the energy cost of two cells having opposite polarization</w:t>
      </w:r>
      <w:r w:rsidR="00496821">
        <w:t xml:space="preserve">. </w:t>
      </w:r>
      <w:r w:rsidR="00130590">
        <w:t xml:space="preserve">This can be calculated from the electrostatic interaction between all charges. For each dot </w:t>
      </w:r>
      <w:r w:rsidR="00EC61CA">
        <w:t>in cell</w:t>
      </w:r>
      <w:r w:rsidR="00D074ED">
        <w:t>s</w:t>
      </w:r>
      <w:r w:rsidR="00EC61CA">
        <w:t xml:space="preserve"> </w:t>
      </w:r>
      <w:proofErr w:type="spellStart"/>
      <w:r w:rsidR="00EC61CA">
        <w:rPr>
          <w:i/>
          <w:iCs/>
        </w:rPr>
        <w:t>i</w:t>
      </w:r>
      <w:proofErr w:type="spellEnd"/>
      <w:r w:rsidR="00D074ED">
        <w:rPr>
          <w:i/>
          <w:iCs/>
        </w:rPr>
        <w:t>, j</w:t>
      </w:r>
      <w:r w:rsidR="00EC61CA">
        <w:t xml:space="preserve"> the kink energy is:</w:t>
      </w:r>
    </w:p>
    <w:p w14:paraId="1FDF19C0" w14:textId="77777777" w:rsidR="00B801A3" w:rsidRDefault="00B801A3" w:rsidP="00B02806">
      <w:pPr>
        <w:ind w:firstLine="0"/>
      </w:pPr>
    </w:p>
    <w:p w14:paraId="39B74D59" w14:textId="170F88AE" w:rsidR="00EC61CA" w:rsidRPr="00440B38" w:rsidRDefault="00EC61CA" w:rsidP="00B02806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49FB41CB" w14:textId="4717E6A2" w:rsidR="00440B38" w:rsidRDefault="00440B38" w:rsidP="00B02806">
      <w:pPr>
        <w:ind w:firstLine="0"/>
      </w:pPr>
    </w:p>
    <w:p w14:paraId="6C0CCF24" w14:textId="1E7A75AE" w:rsidR="00323882" w:rsidRDefault="00440B38" w:rsidP="00B02806">
      <w:pPr>
        <w:ind w:firstLine="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the permittivity of free space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is the relative permittivity of the material of the circuit.</w:t>
      </w:r>
      <w:r w:rsidR="00480ABD">
        <w:t xml:space="preserve"> Kink energy decays </w:t>
      </w:r>
      <w:r w:rsidR="009A691A">
        <w:t xml:space="preserve">inversely at the power of five of the distance between cells, allowing us to approximate the Hamiltonian with the </w:t>
      </w:r>
      <w:r w:rsidR="00B801A3">
        <w:t xml:space="preserve">effective radius. </w:t>
      </w:r>
      <w:r w:rsidR="00323882">
        <w:t>It is assume that the cells remain very close to the</w:t>
      </w:r>
      <w:r w:rsidR="00DF6025">
        <w:t>ir</w:t>
      </w:r>
      <w:r w:rsidR="00323882">
        <w:t xml:space="preserve"> ground stat</w:t>
      </w:r>
      <w:r w:rsidR="00DF6025">
        <w:t>e in either polarization, so the stationary state of each cell in the circuit can be calculated using the time-independent Sch</w:t>
      </w:r>
      <w:r w:rsidR="001351DB">
        <w:t>r</w:t>
      </w:r>
      <w:r w:rsidR="001351DB">
        <w:rPr>
          <w:rFonts w:cs="CMU Serif Roman"/>
        </w:rPr>
        <w:t>ö</w:t>
      </w:r>
      <w:r w:rsidR="001351DB">
        <w:t>dinger equation as:</w:t>
      </w:r>
    </w:p>
    <w:p w14:paraId="6660058B" w14:textId="77777777" w:rsidR="00B52FDD" w:rsidRDefault="00B52FDD" w:rsidP="00B02806">
      <w:pPr>
        <w:ind w:firstLine="0"/>
      </w:pPr>
    </w:p>
    <w:p w14:paraId="5075ED7F" w14:textId="0CC1846F" w:rsidR="001351DB" w:rsidRPr="00B52FDD" w:rsidRDefault="009D45F2" w:rsidP="00B02806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7024F1E" w14:textId="2EA225F7" w:rsidR="00B52FDD" w:rsidRDefault="00B52FDD" w:rsidP="00B02806">
      <w:pPr>
        <w:ind w:firstLine="0"/>
      </w:pPr>
    </w:p>
    <w:p w14:paraId="1D973625" w14:textId="72DB10D9" w:rsidR="00B52FDD" w:rsidRDefault="00DE6D42" w:rsidP="00B02806">
      <w:pPr>
        <w:ind w:firstLine="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Hamiltonian described above,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26C8">
        <w:t xml:space="preserve"> is the state vector of the cell,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26C8">
        <w:t xml:space="preserve"> is the energy of the state. This eigenvalue expression evaluates to the following relation</w:t>
      </w:r>
      <w:r w:rsidR="008165A1">
        <w:t>:</w:t>
      </w:r>
    </w:p>
    <w:p w14:paraId="592250D6" w14:textId="14841343" w:rsidR="008165A1" w:rsidRDefault="008165A1" w:rsidP="00B02806">
      <w:pPr>
        <w:ind w:firstLine="0"/>
      </w:pPr>
    </w:p>
    <w:p w14:paraId="5CC8C9DB" w14:textId="39F08630" w:rsidR="00B801A3" w:rsidRPr="00E741C5" w:rsidRDefault="008165A1" w:rsidP="00B02806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2γ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2γ</m:t>
                          </m:r>
                        </m:den>
                      </m:f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e>
                  </m:d>
                </m:e>
              </m:rad>
            </m:den>
          </m:f>
        </m:oMath>
      </m:oMathPara>
    </w:p>
    <w:p w14:paraId="461276F9" w14:textId="77777777" w:rsidR="00E741C5" w:rsidRDefault="00E741C5" w:rsidP="00B02806">
      <w:pPr>
        <w:ind w:firstLine="0"/>
        <w:rPr>
          <w:iCs/>
        </w:rPr>
      </w:pPr>
    </w:p>
    <w:p w14:paraId="5B58A5B8" w14:textId="3B2021AB" w:rsidR="00E741C5" w:rsidRPr="00E741C5" w:rsidRDefault="00E741C5" w:rsidP="00B02806">
      <w:pPr>
        <w:ind w:firstLine="0"/>
        <w:rPr>
          <w:iCs/>
        </w:rPr>
      </w:pPr>
      <w:r>
        <w:rPr>
          <w:iCs/>
        </w:rPr>
        <w:t xml:space="preserve">The engine iteratively computes the polarization of each cell </w:t>
      </w:r>
      <w:r w:rsidR="00052C89">
        <w:rPr>
          <w:iCs/>
        </w:rPr>
        <w:t>until the circuit converges to a tolerance.</w:t>
      </w:r>
      <w:r w:rsidR="008B3BC5">
        <w:rPr>
          <w:iCs/>
        </w:rPr>
        <w:t xml:space="preserve"> This method sacrifices some accuracy for speed of computation, but given the relatively simple circuits in this project, it is sufficien</w:t>
      </w:r>
      <w:r w:rsidR="00F366D5">
        <w:rPr>
          <w:iCs/>
        </w:rPr>
        <w:t>t.</w:t>
      </w:r>
    </w:p>
    <w:p w14:paraId="1CED8280" w14:textId="58D9138C" w:rsidR="002379C3" w:rsidRDefault="002379C3" w:rsidP="002379C3">
      <w:pPr>
        <w:pStyle w:val="Heading2"/>
      </w:pPr>
      <w:bookmarkStart w:id="16" w:name="_Toc44360812"/>
      <w:r>
        <w:t xml:space="preserve">Simulation </w:t>
      </w:r>
      <w:r w:rsidR="00B758EA">
        <w:t>Parameters</w:t>
      </w:r>
      <w:bookmarkEnd w:id="16"/>
    </w:p>
    <w:p w14:paraId="1ACFC84A" w14:textId="18E5078D" w:rsidR="00B758EA" w:rsidRDefault="007A7ACA" w:rsidP="007A7ACA">
      <w:pPr>
        <w:pStyle w:val="Firstparagraph"/>
        <w:numPr>
          <w:ilvl w:val="0"/>
          <w:numId w:val="45"/>
        </w:numPr>
      </w:pPr>
      <w:r w:rsidRPr="00542158">
        <w:rPr>
          <w:b/>
          <w:bCs/>
        </w:rPr>
        <w:t>Convergence Tolerance:</w:t>
      </w:r>
      <w:r>
        <w:t xml:space="preserve"> 0.001</w:t>
      </w:r>
    </w:p>
    <w:p w14:paraId="255F7E45" w14:textId="71555CBA" w:rsidR="007A7ACA" w:rsidRDefault="005771C0" w:rsidP="005771C0">
      <w:pPr>
        <w:pStyle w:val="ListParagraph"/>
        <w:numPr>
          <w:ilvl w:val="0"/>
          <w:numId w:val="45"/>
        </w:numPr>
      </w:pPr>
      <w:r w:rsidRPr="00542158">
        <w:rPr>
          <w:b/>
          <w:bCs/>
        </w:rPr>
        <w:t>Radius of Effect:</w:t>
      </w:r>
      <w:r>
        <w:t xml:space="preserve"> 65 nm</w:t>
      </w:r>
    </w:p>
    <w:p w14:paraId="72D346AD" w14:textId="4E9E7F06" w:rsidR="005771C0" w:rsidRDefault="005771C0" w:rsidP="005771C0">
      <w:pPr>
        <w:pStyle w:val="ListParagraph"/>
        <w:numPr>
          <w:ilvl w:val="0"/>
          <w:numId w:val="45"/>
        </w:numPr>
      </w:pPr>
      <w:r w:rsidRPr="00542158">
        <w:rPr>
          <w:b/>
          <w:bCs/>
        </w:rPr>
        <w:t>Relative Permittivity:</w:t>
      </w:r>
      <w:r>
        <w:t xml:space="preserve"> 12.9</w:t>
      </w:r>
    </w:p>
    <w:p w14:paraId="317BE378" w14:textId="278E5E23" w:rsidR="005771C0" w:rsidRDefault="005771C0" w:rsidP="005771C0">
      <w:pPr>
        <w:pStyle w:val="ListParagraph"/>
        <w:numPr>
          <w:ilvl w:val="0"/>
          <w:numId w:val="45"/>
        </w:numPr>
      </w:pPr>
      <w:r w:rsidRPr="00542158">
        <w:rPr>
          <w:b/>
          <w:bCs/>
        </w:rPr>
        <w:t>Clock High/Low/Shift:</w:t>
      </w:r>
      <w:r>
        <w:t xml:space="preserve"> </w:t>
      </w:r>
      <w:r w:rsidR="006E00EF">
        <w:t>9.8E-23</w:t>
      </w:r>
      <w:r w:rsidR="007D1E21">
        <w:t xml:space="preserve"> J</w:t>
      </w:r>
      <w:r w:rsidR="00542158">
        <w:t xml:space="preserve"> </w:t>
      </w:r>
      <w:r w:rsidR="006E00EF" w:rsidRPr="00542158">
        <w:rPr>
          <w:b/>
          <w:bCs/>
        </w:rPr>
        <w:t>/</w:t>
      </w:r>
      <w:r w:rsidR="006E00EF">
        <w:t xml:space="preserve"> 3.8E-23 </w:t>
      </w:r>
      <w:r w:rsidR="007D1E21">
        <w:t>J</w:t>
      </w:r>
      <w:r w:rsidR="00542158">
        <w:t xml:space="preserve"> </w:t>
      </w:r>
      <w:r w:rsidR="006E00EF" w:rsidRPr="00542158">
        <w:rPr>
          <w:b/>
          <w:bCs/>
        </w:rPr>
        <w:t>/</w:t>
      </w:r>
      <w:r w:rsidR="006E00EF">
        <w:t xml:space="preserve"> 0</w:t>
      </w:r>
      <w:r w:rsidR="007D1E21">
        <w:t xml:space="preserve"> J</w:t>
      </w:r>
    </w:p>
    <w:p w14:paraId="04E60650" w14:textId="08F6667E" w:rsidR="006E00EF" w:rsidRDefault="00FE0A5D" w:rsidP="005771C0">
      <w:pPr>
        <w:pStyle w:val="ListParagraph"/>
        <w:numPr>
          <w:ilvl w:val="0"/>
          <w:numId w:val="45"/>
        </w:numPr>
      </w:pPr>
      <w:r w:rsidRPr="00542158">
        <w:rPr>
          <w:b/>
          <w:bCs/>
        </w:rPr>
        <w:t>Clock Amplitude Factor:</w:t>
      </w:r>
      <w:r>
        <w:t xml:space="preserve"> 2.0</w:t>
      </w:r>
    </w:p>
    <w:p w14:paraId="54A0FE53" w14:textId="33B4FDD3" w:rsidR="00921855" w:rsidRDefault="00FE0A5D" w:rsidP="005E63EB">
      <w:pPr>
        <w:pStyle w:val="ListParagraph"/>
        <w:numPr>
          <w:ilvl w:val="0"/>
          <w:numId w:val="45"/>
        </w:numPr>
      </w:pPr>
      <w:r w:rsidRPr="00542158">
        <w:rPr>
          <w:b/>
          <w:bCs/>
        </w:rPr>
        <w:t>Layer Separation:</w:t>
      </w:r>
      <w:r>
        <w:t xml:space="preserve"> </w:t>
      </w:r>
      <w:r w:rsidR="007D1E21">
        <w:t>11.50 nm</w:t>
      </w:r>
    </w:p>
    <w:p w14:paraId="417A58CD" w14:textId="77777777" w:rsidR="00260980" w:rsidRPr="005E63EB" w:rsidRDefault="00260980" w:rsidP="00260980"/>
    <w:p w14:paraId="653C43EF" w14:textId="574D753C" w:rsidR="008A42C0" w:rsidRDefault="004A32A9" w:rsidP="00956CB8">
      <w:pPr>
        <w:pStyle w:val="Heading1"/>
        <w:tabs>
          <w:tab w:val="clear" w:pos="482"/>
          <w:tab w:val="clear" w:pos="2629"/>
          <w:tab w:val="num" w:pos="0"/>
        </w:tabs>
        <w:ind w:left="0"/>
      </w:pPr>
      <w:bookmarkStart w:id="17" w:name="_Toc44360813"/>
      <w:r>
        <w:lastRenderedPageBreak/>
        <w:t>QCA Logic</w:t>
      </w:r>
      <w:bookmarkEnd w:id="17"/>
    </w:p>
    <w:p w14:paraId="44227384" w14:textId="022AA9EC" w:rsidR="008A42C0" w:rsidRDefault="00A20476" w:rsidP="008A42C0">
      <w:pPr>
        <w:pStyle w:val="Heading2"/>
      </w:pPr>
      <w:bookmarkStart w:id="18" w:name="_Toc44360814"/>
      <w:r>
        <w:t xml:space="preserve">Classical </w:t>
      </w:r>
      <w:r w:rsidR="008A42C0">
        <w:t>Gates</w:t>
      </w:r>
      <w:bookmarkEnd w:id="18"/>
    </w:p>
    <w:p w14:paraId="66A78D7D" w14:textId="2A7E6C13" w:rsidR="00B81B2C" w:rsidRDefault="00D614AA" w:rsidP="00B81B2C">
      <w:pPr>
        <w:pStyle w:val="Fir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EAD508" wp14:editId="74D85425">
                <wp:simplePos x="0" y="0"/>
                <wp:positionH relativeFrom="margin">
                  <wp:posOffset>561340</wp:posOffset>
                </wp:positionH>
                <wp:positionV relativeFrom="paragraph">
                  <wp:posOffset>688975</wp:posOffset>
                </wp:positionV>
                <wp:extent cx="4662170" cy="2294890"/>
                <wp:effectExtent l="0" t="0" r="5080" b="0"/>
                <wp:wrapTight wrapText="bothSides">
                  <wp:wrapPolygon edited="0">
                    <wp:start x="11385" y="0"/>
                    <wp:lineTo x="11385" y="2869"/>
                    <wp:lineTo x="0" y="5379"/>
                    <wp:lineTo x="0" y="14703"/>
                    <wp:lineTo x="11385" y="17213"/>
                    <wp:lineTo x="3795" y="18827"/>
                    <wp:lineTo x="3089" y="19185"/>
                    <wp:lineTo x="3089" y="21337"/>
                    <wp:lineTo x="16593" y="21337"/>
                    <wp:lineTo x="16593" y="20082"/>
                    <wp:lineTo x="21535" y="20082"/>
                    <wp:lineTo x="21535" y="0"/>
                    <wp:lineTo x="11385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170" cy="2294890"/>
                          <a:chOff x="-649885" y="-144466"/>
                          <a:chExt cx="4664733" cy="2296102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-649885" y="-144466"/>
                            <a:ext cx="4664733" cy="2143123"/>
                            <a:chOff x="-649885" y="-144466"/>
                            <a:chExt cx="4664733" cy="2143123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5" descr="A picture containing draw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49056" y="-144466"/>
                              <a:ext cx="2165792" cy="214312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6" descr="A picture containing clock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/>
                            <a:srcRect l="7950" t="37474" r="15214" b="38274"/>
                            <a:stretch/>
                          </pic:blipFill>
                          <pic:spPr bwMode="auto">
                            <a:xfrm>
                              <a:off x="-649885" y="452881"/>
                              <a:ext cx="2384425" cy="9734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8" name="Text Box 28"/>
                        <wps:cNvSpPr txBox="1"/>
                        <wps:spPr>
                          <a:xfrm>
                            <a:off x="60242" y="1893826"/>
                            <a:ext cx="2848610" cy="257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CA7689" w14:textId="633CE060" w:rsidR="00956CB8" w:rsidRPr="009E4B41" w:rsidRDefault="00956CB8" w:rsidP="007F31F3">
                              <w:pPr>
                                <w:pStyle w:val="Caption"/>
                                <w:rPr>
                                  <w:rFonts w:cs="Arial"/>
                                  <w:b/>
                                  <w:noProof/>
                                  <w:sz w:val="21"/>
                                  <w:szCs w:val="26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: Schematic and output of NOT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AD508" id="Group 29" o:spid="_x0000_s1041" style="position:absolute;left:0;text-align:left;margin-left:44.2pt;margin-top:54.25pt;width:367.1pt;height:180.7pt;z-index:251662336;mso-position-horizontal-relative:margin;mso-width-relative:margin;mso-height-relative:margin" coordorigin="-6498,-1444" coordsize="46647,229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+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//Z&#10;UEsDBAoAAAAAAAAAIQDkqle2dVEAAHVRAAAUAAAAZHJzL21lZGlhL2ltYWdlMi5qcGf/2P/gABBK&#10;RklGAAEBAQBIAEgAAP/bAEMACAYGBwYFCAcHBwkJCAoMFA0MCwsMGRITDxQdGh8eHRocHCAkLicg&#10;IiwjHBwoNyksMDE0NDQfJzk9ODI8LjM0Mv/bAEMBCQkJDAsMGA0NGDIhHCEyMjIyMjIyMjIyMjIy&#10;MjIyMjIyMjIyMjIyMjIyMjIyMjIyMjIyMjIyMjIyMjIyMjIyMv/AABEIAxgC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">
                <v:group id="Group 27" o:spid="_x0000_s1042" style="position:absolute;left:-6498;top:-1444;width:46646;height:21430" coordorigin="-6498,-1444" coordsize="46647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Picture 25" o:spid="_x0000_s1043" type="#_x0000_t75" alt="A picture containing drawing&#10;&#10;Description automatically generated" style="position:absolute;left:18490;top:-1444;width:21658;height:2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">
                    <v:imagedata r:id="rId22" o:title="A picture containing drawing&#10;&#10;Description automatically generated"/>
                  </v:shape>
                  <v:shape id="Picture 26" o:spid="_x0000_s1044" type="#_x0000_t75" alt="A picture containing clock&#10;&#10;Description automatically generated" style="position:absolute;left:-6498;top:4528;width:23843;height:9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">
                    <v:imagedata r:id="rId23" o:title="A picture containing clock&#10;&#10;Description automatically generated" croptop="24559f" cropbottom="25083f" cropleft="5210f" cropright="9971f"/>
                  </v:shape>
                </v:group>
                <v:shape id="Text Box 28" o:spid="_x0000_s1045" type="#_x0000_t202" style="position:absolute;left:602;top:18938;width:28486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<v:textbox inset="0,0,0,0">
                    <w:txbxContent>
                      <w:p w14:paraId="0ACA7689" w14:textId="633CE060" w:rsidR="00956CB8" w:rsidRPr="009E4B41" w:rsidRDefault="00956CB8" w:rsidP="007F31F3">
                        <w:pPr>
                          <w:pStyle w:val="Caption"/>
                          <w:rPr>
                            <w:rFonts w:cs="Arial"/>
                            <w:b/>
                            <w:noProof/>
                            <w:sz w:val="21"/>
                            <w:szCs w:val="26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: Schematic and output of NOT gate.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3B37F4">
        <w:t>A</w:t>
      </w:r>
      <w:r w:rsidR="009304F4">
        <w:t xml:space="preserve"> series of logic gate designs were implemented in </w:t>
      </w:r>
      <w:proofErr w:type="spellStart"/>
      <w:r w:rsidR="009304F4">
        <w:t>QCADesigner</w:t>
      </w:r>
      <w:proofErr w:type="spellEnd"/>
      <w:r w:rsidR="0034585A">
        <w:t xml:space="preserve">. </w:t>
      </w:r>
      <w:r w:rsidR="009A4012">
        <w:t>The complete set of simple</w:t>
      </w:r>
      <w:r w:rsidR="0034585A">
        <w:t xml:space="preserve"> gates </w:t>
      </w:r>
      <w:r w:rsidR="009A4012">
        <w:t>was</w:t>
      </w:r>
      <w:r w:rsidR="0034585A">
        <w:t xml:space="preserve"> successfully</w:t>
      </w:r>
      <w:r w:rsidR="003B266E">
        <w:t xml:space="preserve"> simulated, </w:t>
      </w:r>
      <w:r w:rsidR="009A4012">
        <w:t>as well as</w:t>
      </w:r>
      <w:r w:rsidR="003B266E">
        <w:t xml:space="preserve"> the universal NAND gate, showing that QCA circuits can perform any Boolean operation.</w:t>
      </w:r>
      <w:r w:rsidR="00424DB7">
        <w:t xml:space="preserve"> The different colours of the unlabelled cells</w:t>
      </w:r>
      <w:r w:rsidR="00415EF5">
        <w:t xml:space="preserve"> represent their clock region.</w:t>
      </w:r>
    </w:p>
    <w:p w14:paraId="7BD164B9" w14:textId="4931464B" w:rsidR="00A20476" w:rsidRDefault="00A20476" w:rsidP="00B81B2C">
      <w:pPr>
        <w:pStyle w:val="Firstparagraph"/>
      </w:pPr>
    </w:p>
    <w:p w14:paraId="75E4AD13" w14:textId="687D363C" w:rsidR="007F31F3" w:rsidRPr="007F31F3" w:rsidRDefault="007F31F3" w:rsidP="007F31F3">
      <w:pPr>
        <w:pStyle w:val="Firstparagraph"/>
      </w:pPr>
    </w:p>
    <w:p w14:paraId="6BC3C8D4" w14:textId="4B76A0CA" w:rsidR="008A42C0" w:rsidRDefault="008A42C0" w:rsidP="008A42C0">
      <w:pPr>
        <w:ind w:firstLine="0"/>
      </w:pPr>
    </w:p>
    <w:p w14:paraId="2C82665C" w14:textId="32E4DBEB" w:rsidR="007F31F3" w:rsidRDefault="007F31F3" w:rsidP="008A42C0">
      <w:pPr>
        <w:ind w:firstLine="0"/>
      </w:pPr>
    </w:p>
    <w:p w14:paraId="06817D46" w14:textId="3000F060" w:rsidR="007F31F3" w:rsidRDefault="007F31F3" w:rsidP="008A42C0">
      <w:pPr>
        <w:ind w:firstLine="0"/>
      </w:pPr>
    </w:p>
    <w:p w14:paraId="7631F9D9" w14:textId="6D46BF24" w:rsidR="007F31F3" w:rsidRDefault="007F31F3" w:rsidP="008A42C0">
      <w:pPr>
        <w:ind w:firstLine="0"/>
      </w:pPr>
    </w:p>
    <w:p w14:paraId="0E782695" w14:textId="485262D0" w:rsidR="007F31F3" w:rsidRDefault="007F31F3" w:rsidP="008A42C0">
      <w:pPr>
        <w:ind w:firstLine="0"/>
      </w:pPr>
    </w:p>
    <w:p w14:paraId="4282C272" w14:textId="3B5F5FCB" w:rsidR="007F31F3" w:rsidRDefault="007F31F3" w:rsidP="008A42C0">
      <w:pPr>
        <w:ind w:firstLine="0"/>
      </w:pPr>
    </w:p>
    <w:p w14:paraId="27C2A3D7" w14:textId="7A751651" w:rsidR="007F31F3" w:rsidRDefault="007F31F3" w:rsidP="008A42C0">
      <w:pPr>
        <w:ind w:firstLine="0"/>
      </w:pPr>
    </w:p>
    <w:p w14:paraId="4DEA7907" w14:textId="78E6151D" w:rsidR="007F31F3" w:rsidRDefault="00B81B2C" w:rsidP="008A42C0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A8A84C1" wp14:editId="2A20F7BE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4509770" cy="2362200"/>
                <wp:effectExtent l="0" t="0" r="5080" b="0"/>
                <wp:wrapTight wrapText="bothSides">
                  <wp:wrapPolygon edited="0">
                    <wp:start x="11132" y="0"/>
                    <wp:lineTo x="11132" y="2787"/>
                    <wp:lineTo x="0" y="3658"/>
                    <wp:lineTo x="0" y="16026"/>
                    <wp:lineTo x="11132" y="16723"/>
                    <wp:lineTo x="2464" y="19161"/>
                    <wp:lineTo x="2464" y="21426"/>
                    <wp:lineTo x="18248" y="21426"/>
                    <wp:lineTo x="21533" y="20032"/>
                    <wp:lineTo x="21533" y="0"/>
                    <wp:lineTo x="11132" y="0"/>
                  </wp:wrapPolygon>
                </wp:wrapTight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770" cy="2362200"/>
                          <a:chOff x="0" y="0"/>
                          <a:chExt cx="4509770" cy="2362200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4509770" cy="2197100"/>
                            <a:chOff x="-33737" y="-277810"/>
                            <a:chExt cx="4513623" cy="2198116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rcRect/>
                            <a:stretch/>
                          </pic:blipFill>
                          <pic:spPr>
                            <a:xfrm>
                              <a:off x="2336503" y="-277810"/>
                              <a:ext cx="2143383" cy="219811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/>
                            <a:srcRect l="10061" t="27922" r="12731" b="27657"/>
                            <a:stretch/>
                          </pic:blipFill>
                          <pic:spPr bwMode="auto">
                            <a:xfrm>
                              <a:off x="-33737" y="138626"/>
                              <a:ext cx="1785011" cy="132957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5" name="Text Box 35"/>
                        <wps:cNvSpPr txBox="1"/>
                        <wps:spPr>
                          <a:xfrm>
                            <a:off x="558800" y="2120900"/>
                            <a:ext cx="3225800" cy="2413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49543" w14:textId="59878CCA" w:rsidR="00956CB8" w:rsidRPr="00D051D1" w:rsidRDefault="00956CB8" w:rsidP="00165D2F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>: Schematic and output of 3-majority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A84C1" id="Group 36" o:spid="_x0000_s1046" style="position:absolute;left:0;text-align:left;margin-left:0;margin-top:.9pt;width:355.1pt;height:186pt;z-index:251668480;mso-position-horizontal:center;mso-position-horizontal-relative:margin;mso-height-relative:margin" coordsize="45097,236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+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/9lQSwMECgAAAAAAAAAh&#10;AMsfdsPZWgAA2VoAABQAAABkcnMvbWVkaWEvaW1hZ2UyLmpwZ//Y/+AAEEpGSUYAAQEBAEgASAAA&#10;/9sAQwAIBgYHBgUIBwcHCQkICgwUDQwLCwwZEhMPFB0aHx4dGhwcICQuJyAiLCMcHCg3KSwwMTQ0&#10;NB8nOT04MjwuMzQy/9sAQwEJCQkMCwwYDQ0YMiEcITIyMjIyMjIyMjIyMjIyMjIyMjIyMjIyMjIy&#10;MjIyMjIyMjIyMjIyMjIyMjIyMjIyMjIy/8AAEQgDGAJ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/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">
                <v:group id="Group 31" o:spid="_x0000_s1047" style="position:absolute;width:45097;height:21971" coordorigin="-337,-2778" coordsize="45136,2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Picture 32" o:spid="_x0000_s1048" type="#_x0000_t75" style="position:absolute;left:23365;top:-2778;width:21433;height:2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">
                    <v:imagedata r:id="rId26" o:title=""/>
                  </v:shape>
                  <v:shape id="Picture 33" o:spid="_x0000_s1049" type="#_x0000_t75" style="position:absolute;left:-337;top:1386;width:17849;height:13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">
                    <v:imagedata r:id="rId27" o:title="" croptop="18299f" cropbottom="18125f" cropleft="6594f" cropright="8343f"/>
                  </v:shape>
                </v:group>
                <v:shape id="Text Box 35" o:spid="_x0000_s1050" type="#_x0000_t202" style="position:absolute;left:5588;top:21209;width:3225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48D49543" w14:textId="59878CCA" w:rsidR="00956CB8" w:rsidRPr="00D051D1" w:rsidRDefault="00956CB8" w:rsidP="00165D2F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>: Schematic and output of 3-majority gate.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F555D66" w14:textId="5008F245" w:rsidR="007F31F3" w:rsidRDefault="007F31F3" w:rsidP="008A42C0">
      <w:pPr>
        <w:ind w:firstLine="0"/>
      </w:pPr>
    </w:p>
    <w:p w14:paraId="4058099E" w14:textId="27D61BB2" w:rsidR="007F31F3" w:rsidRDefault="007F31F3" w:rsidP="008A42C0">
      <w:pPr>
        <w:ind w:firstLine="0"/>
      </w:pPr>
    </w:p>
    <w:p w14:paraId="60DA5231" w14:textId="75F7A9CA" w:rsidR="007F31F3" w:rsidRDefault="007F31F3" w:rsidP="008A42C0">
      <w:pPr>
        <w:ind w:firstLine="0"/>
      </w:pPr>
    </w:p>
    <w:p w14:paraId="00B81EF3" w14:textId="244036FC" w:rsidR="007F31F3" w:rsidRDefault="007F31F3" w:rsidP="008A42C0">
      <w:pPr>
        <w:ind w:firstLine="0"/>
      </w:pPr>
    </w:p>
    <w:p w14:paraId="61B86C78" w14:textId="73356662" w:rsidR="007F31F3" w:rsidRDefault="007F31F3" w:rsidP="008A42C0">
      <w:pPr>
        <w:ind w:firstLine="0"/>
      </w:pPr>
    </w:p>
    <w:p w14:paraId="6A119438" w14:textId="3F35B1DC" w:rsidR="007F31F3" w:rsidRDefault="007F31F3" w:rsidP="008A42C0">
      <w:pPr>
        <w:ind w:firstLine="0"/>
      </w:pPr>
    </w:p>
    <w:p w14:paraId="64CB4AB8" w14:textId="1EA7EC97" w:rsidR="007F31F3" w:rsidRDefault="007F31F3" w:rsidP="008A42C0">
      <w:pPr>
        <w:ind w:firstLine="0"/>
      </w:pPr>
    </w:p>
    <w:p w14:paraId="28A61D93" w14:textId="2A8DFBA7" w:rsidR="007F31F3" w:rsidRDefault="007F31F3" w:rsidP="008A42C0">
      <w:pPr>
        <w:ind w:firstLine="0"/>
      </w:pPr>
    </w:p>
    <w:p w14:paraId="54AE47AD" w14:textId="08E1044F" w:rsidR="007F31F3" w:rsidRDefault="007F31F3" w:rsidP="008A42C0">
      <w:pPr>
        <w:ind w:firstLine="0"/>
      </w:pPr>
    </w:p>
    <w:p w14:paraId="1EB9F88A" w14:textId="3CD8E8FC" w:rsidR="007F31F3" w:rsidRDefault="00B81B2C" w:rsidP="008A42C0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86EE0D0" wp14:editId="4DCD07DE">
                <wp:simplePos x="0" y="0"/>
                <wp:positionH relativeFrom="column">
                  <wp:posOffset>720090</wp:posOffset>
                </wp:positionH>
                <wp:positionV relativeFrom="paragraph">
                  <wp:posOffset>46355</wp:posOffset>
                </wp:positionV>
                <wp:extent cx="4504055" cy="2508250"/>
                <wp:effectExtent l="0" t="0" r="0" b="6350"/>
                <wp:wrapTight wrapText="bothSides">
                  <wp:wrapPolygon edited="0">
                    <wp:start x="11054" y="0"/>
                    <wp:lineTo x="11054" y="2625"/>
                    <wp:lineTo x="0" y="2625"/>
                    <wp:lineTo x="0" y="16733"/>
                    <wp:lineTo x="11054" y="18374"/>
                    <wp:lineTo x="3654" y="19194"/>
                    <wp:lineTo x="3289" y="19358"/>
                    <wp:lineTo x="3289" y="21491"/>
                    <wp:lineTo x="17815" y="21491"/>
                    <wp:lineTo x="17815" y="20998"/>
                    <wp:lineTo x="21469" y="20178"/>
                    <wp:lineTo x="21469" y="0"/>
                    <wp:lineTo x="11054" y="0"/>
                  </wp:wrapPolygon>
                </wp:wrapTight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4055" cy="2508250"/>
                          <a:chOff x="0" y="0"/>
                          <a:chExt cx="4504573" cy="250825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4504573" cy="2349500"/>
                            <a:chOff x="31104" y="-404868"/>
                            <a:chExt cx="4509168" cy="2350586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rcRect/>
                            <a:stretch/>
                          </pic:blipFill>
                          <pic:spPr>
                            <a:xfrm>
                              <a:off x="2372713" y="-404868"/>
                              <a:ext cx="2167559" cy="235058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/>
                            <a:srcRect l="9894" t="24584" r="14407" b="22379"/>
                            <a:stretch/>
                          </pic:blipFill>
                          <pic:spPr bwMode="auto">
                            <a:xfrm>
                              <a:off x="31104" y="-74516"/>
                              <a:ext cx="1780104" cy="161364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2" name="Text Box 42"/>
                        <wps:cNvSpPr txBox="1"/>
                        <wps:spPr>
                          <a:xfrm>
                            <a:off x="730250" y="2247900"/>
                            <a:ext cx="2971800" cy="260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2FDB22" w14:textId="25346181" w:rsidR="00956CB8" w:rsidRPr="004D096C" w:rsidRDefault="00956CB8" w:rsidP="00B81B2C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>: Schematic and output of OR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EE0D0" id="Group 59" o:spid="_x0000_s1051" style="position:absolute;left:0;text-align:left;margin-left:56.7pt;margin-top:3.65pt;width:354.65pt;height:197.5pt;z-index:251674624;mso-height-relative:margin" coordsize="45045,250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">
                <v:group id="Group 38" o:spid="_x0000_s1052" style="position:absolute;width:45045;height:23495" coordorigin="311,-4048" coordsize="45091,2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39" o:spid="_x0000_s1053" type="#_x0000_t75" style="position:absolute;left:23727;top:-4048;width:21675;height:2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">
                    <v:imagedata r:id="rId30" o:title=""/>
                  </v:shape>
                  <v:shape id="Picture 40" o:spid="_x0000_s1054" type="#_x0000_t75" style="position:absolute;left:311;top:-745;width:17801;height:16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">
                    <v:imagedata r:id="rId31" o:title="" croptop="16111f" cropbottom="14666f" cropleft="6484f" cropright="9442f"/>
                  </v:shape>
                </v:group>
                <v:shape id="Text Box 42" o:spid="_x0000_s1055" type="#_x0000_t202" style="position:absolute;left:7302;top:22479;width:2971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192FDB22" w14:textId="25346181" w:rsidR="00956CB8" w:rsidRPr="004D096C" w:rsidRDefault="00956CB8" w:rsidP="00B81B2C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>: Schematic and output of OR gate.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6F70700" w14:textId="2F862971" w:rsidR="007F31F3" w:rsidRDefault="007F31F3" w:rsidP="008A42C0">
      <w:pPr>
        <w:ind w:firstLine="0"/>
      </w:pPr>
    </w:p>
    <w:p w14:paraId="48F08E92" w14:textId="4154B280" w:rsidR="00165D2F" w:rsidRDefault="00165D2F" w:rsidP="008A42C0">
      <w:pPr>
        <w:ind w:firstLine="0"/>
      </w:pPr>
    </w:p>
    <w:p w14:paraId="6D518297" w14:textId="0CCFC0D9" w:rsidR="00165D2F" w:rsidRDefault="00165D2F" w:rsidP="008A42C0">
      <w:pPr>
        <w:ind w:firstLine="0"/>
      </w:pPr>
    </w:p>
    <w:p w14:paraId="769E7D8C" w14:textId="72F6544D" w:rsidR="00165D2F" w:rsidRDefault="00165D2F" w:rsidP="008A42C0">
      <w:pPr>
        <w:ind w:firstLine="0"/>
      </w:pPr>
    </w:p>
    <w:p w14:paraId="6F0D0CD3" w14:textId="32845097" w:rsidR="00165D2F" w:rsidRDefault="00165D2F" w:rsidP="008A42C0">
      <w:pPr>
        <w:ind w:firstLine="0"/>
      </w:pPr>
    </w:p>
    <w:p w14:paraId="191491E4" w14:textId="4543148B" w:rsidR="00165D2F" w:rsidRDefault="00165D2F" w:rsidP="008A42C0">
      <w:pPr>
        <w:ind w:firstLine="0"/>
      </w:pPr>
    </w:p>
    <w:p w14:paraId="3977EB72" w14:textId="64EFC14D" w:rsidR="00165D2F" w:rsidRDefault="00165D2F" w:rsidP="008A42C0">
      <w:pPr>
        <w:ind w:firstLine="0"/>
      </w:pPr>
    </w:p>
    <w:p w14:paraId="5CD7944B" w14:textId="232A56E5" w:rsidR="00165D2F" w:rsidRDefault="00165D2F" w:rsidP="008A42C0">
      <w:pPr>
        <w:ind w:firstLine="0"/>
      </w:pPr>
    </w:p>
    <w:p w14:paraId="5E72E473" w14:textId="09AA1DA5" w:rsidR="00165D2F" w:rsidRDefault="00165D2F" w:rsidP="008A42C0">
      <w:pPr>
        <w:ind w:firstLine="0"/>
      </w:pPr>
    </w:p>
    <w:p w14:paraId="51C017CE" w14:textId="6F4CB007" w:rsidR="003B7BBE" w:rsidRDefault="003B7BBE" w:rsidP="008A42C0">
      <w:pPr>
        <w:ind w:firstLine="0"/>
      </w:pPr>
    </w:p>
    <w:p w14:paraId="2F7C34F7" w14:textId="578FC491" w:rsidR="003B7BBE" w:rsidRDefault="003B7BBE" w:rsidP="008A42C0">
      <w:pPr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3981D12" wp14:editId="4DB3B34D">
                <wp:simplePos x="0" y="0"/>
                <wp:positionH relativeFrom="column">
                  <wp:posOffset>847090</wp:posOffset>
                </wp:positionH>
                <wp:positionV relativeFrom="paragraph">
                  <wp:posOffset>26035</wp:posOffset>
                </wp:positionV>
                <wp:extent cx="4597400" cy="2641600"/>
                <wp:effectExtent l="0" t="0" r="0" b="6350"/>
                <wp:wrapTight wrapText="bothSides">
                  <wp:wrapPolygon edited="0">
                    <wp:start x="10830" y="0"/>
                    <wp:lineTo x="0" y="2337"/>
                    <wp:lineTo x="0" y="16044"/>
                    <wp:lineTo x="10830" y="17446"/>
                    <wp:lineTo x="3938" y="19004"/>
                    <wp:lineTo x="2864" y="19471"/>
                    <wp:lineTo x="2864" y="21496"/>
                    <wp:lineTo x="16916" y="21496"/>
                    <wp:lineTo x="21481" y="20406"/>
                    <wp:lineTo x="21481" y="0"/>
                    <wp:lineTo x="10830" y="0"/>
                  </wp:wrapPolygon>
                </wp:wrapTight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2641600"/>
                          <a:chOff x="158750" y="19050"/>
                          <a:chExt cx="4597400" cy="2641600"/>
                        </a:xfrm>
                      </wpg:grpSpPr>
                      <wpg:grpSp>
                        <wpg:cNvPr id="61" name="Group 61"/>
                        <wpg:cNvGrpSpPr/>
                        <wpg:grpSpPr>
                          <a:xfrm>
                            <a:off x="158750" y="19050"/>
                            <a:ext cx="4597400" cy="2504829"/>
                            <a:chOff x="182857" y="-531944"/>
                            <a:chExt cx="4603466" cy="2506608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rcRect/>
                            <a:stretch/>
                          </pic:blipFill>
                          <pic:spPr>
                            <a:xfrm>
                              <a:off x="2529098" y="-531944"/>
                              <a:ext cx="2257225" cy="250660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" name="Picture 7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/>
                            <a:srcRect l="9171" t="24804" r="15871" b="23621"/>
                            <a:stretch/>
                          </pic:blipFill>
                          <pic:spPr bwMode="auto">
                            <a:xfrm>
                              <a:off x="182857" y="-226928"/>
                              <a:ext cx="1855165" cy="16508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73" name="Text Box 73"/>
                        <wps:cNvSpPr txBox="1"/>
                        <wps:spPr>
                          <a:xfrm>
                            <a:off x="812800" y="2400300"/>
                            <a:ext cx="2927350" cy="260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A38B4F" w14:textId="244733BA" w:rsidR="00956CB8" w:rsidRPr="005E3017" w:rsidRDefault="00956CB8" w:rsidP="003B7BBE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>: Schematic and output of AND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981D12" id="Group 74" o:spid="_x0000_s1056" style="position:absolute;left:0;text-align:left;margin-left:66.7pt;margin-top:2.05pt;width:362pt;height:208pt;z-index:251680768;mso-width-relative:margin;mso-height-relative:margin" coordorigin="1587,190" coordsize="45974,26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+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wQKAAAAAAAAACEAftC2U/tbAAD7WwAAFAAAAGRy&#10;cy9tZWRpYS9pbWFnZTIuanBn/9j/4AAQSkZJRgABAQEASABIAAD/2wBDAAgGBgcGBQgHBwcJCQgK&#10;DBQNDAsLDBkSEw8UHRofHh0aHBwgJC4nICIsIxwcKDcpLDAxNDQ0Hyc5PTgyPC4zNDL/2wBDAQkJ&#10;CQwLDBgNDRgyIRwhMjIyMjIyMjIyMjIyMjIyMjIyMjIyMjIyMjIyMjIyMjIyMjIyMjIyMjIyMjIy&#10;MjIyMjL/wAARCAMYAm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BQABgAIAAAAIQBz75oS3gAAAAkBAAAPAAAAZHJz&#10;L2Rvd25yZXYueG1sTI9BS8NAEIXvgv9hGcGb3WzTaonZlFLUUxFsBfE2zU6T0OxuyG6T9N87nvT4&#10;8R5vvsnXk23FQH1ovNOgZgkIcqU3jas0fB5eH1YgQkRnsPWONFwpwLq4vckxM350HzTsYyV4xIUM&#10;NdQxdpmUoazJYpj5jhxnJ99bjIx9JU2PI4/bVs6T5FFabBxfqLGjbU3leX+xGt5GHDepehl259P2&#10;+n1Yvn/tFGl9fzdtnkFEmuJfGX71WR0Kdjr6izNBtMxpuuCqhoUCwflq+cR8ZJ4nCmSRy/8fFD8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">
                <v:group id="Group 61" o:spid="_x0000_s1057" style="position:absolute;left:1587;top:190;width:45974;height:25048" coordorigin="1828,-5319" coordsize="46034,25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Picture 62" o:spid="_x0000_s1058" type="#_x0000_t75" style="position:absolute;left:25290;top:-5319;width:22573;height:2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">
                    <v:imagedata r:id="rId34" o:title=""/>
                  </v:shape>
                  <v:shape id="Picture 71" o:spid="_x0000_s1059" type="#_x0000_t75" style="position:absolute;left:1828;top:-2269;width:18552;height:16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">
                    <v:imagedata r:id="rId35" o:title="" croptop="16256f" cropbottom="15480f" cropleft="6010f" cropright="10401f"/>
                  </v:shape>
                </v:group>
                <v:shape id="Text Box 73" o:spid="_x0000_s1060" type="#_x0000_t202" style="position:absolute;left:8128;top:24003;width:2927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6+J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C0L6+JxQAAANsAAAAP&#10;AAAAAAAAAAAAAAAAAAcCAABkcnMvZG93bnJldi54bWxQSwUGAAAAAAMAAwC3AAAA+QIAAAAA&#10;" stroked="f">
                  <v:textbox inset="0,0,0,0">
                    <w:txbxContent>
                      <w:p w14:paraId="20A38B4F" w14:textId="244733BA" w:rsidR="00956CB8" w:rsidRPr="005E3017" w:rsidRDefault="00956CB8" w:rsidP="003B7BBE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>: Schematic and output of AND gate.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A7DE9A2" w14:textId="54EEF70C" w:rsidR="003B7BBE" w:rsidRDefault="003B7BBE" w:rsidP="008A42C0">
      <w:pPr>
        <w:ind w:firstLine="0"/>
      </w:pPr>
    </w:p>
    <w:p w14:paraId="22EBCCFC" w14:textId="0954D2E6" w:rsidR="003B7BBE" w:rsidRDefault="003B7BBE" w:rsidP="008A42C0">
      <w:pPr>
        <w:ind w:firstLine="0"/>
      </w:pPr>
    </w:p>
    <w:p w14:paraId="30A0A9C6" w14:textId="1E9DD6C4" w:rsidR="003B7BBE" w:rsidRDefault="003B7BBE" w:rsidP="008A42C0">
      <w:pPr>
        <w:ind w:firstLine="0"/>
      </w:pPr>
    </w:p>
    <w:p w14:paraId="2844DBC5" w14:textId="74AFE1BD" w:rsidR="003B7BBE" w:rsidRDefault="003B7BBE" w:rsidP="008A42C0">
      <w:pPr>
        <w:ind w:firstLine="0"/>
      </w:pPr>
    </w:p>
    <w:p w14:paraId="1A741350" w14:textId="72159D15" w:rsidR="003B7BBE" w:rsidRDefault="003B7BBE" w:rsidP="008A42C0">
      <w:pPr>
        <w:ind w:firstLine="0"/>
      </w:pPr>
    </w:p>
    <w:p w14:paraId="4238113C" w14:textId="7BFA0622" w:rsidR="003B7BBE" w:rsidRDefault="003B7BBE" w:rsidP="008A42C0">
      <w:pPr>
        <w:ind w:firstLine="0"/>
      </w:pPr>
    </w:p>
    <w:p w14:paraId="41CA304D" w14:textId="04ABCDD2" w:rsidR="003B7BBE" w:rsidRDefault="003B7BBE" w:rsidP="008A42C0">
      <w:pPr>
        <w:ind w:firstLine="0"/>
      </w:pPr>
    </w:p>
    <w:p w14:paraId="4E03AE94" w14:textId="7E4D53EE" w:rsidR="003B7BBE" w:rsidRDefault="003B7BBE" w:rsidP="008A42C0">
      <w:pPr>
        <w:ind w:firstLine="0"/>
      </w:pPr>
    </w:p>
    <w:p w14:paraId="7799CE70" w14:textId="62919DFD" w:rsidR="003B7BBE" w:rsidRDefault="003B7BBE" w:rsidP="008A42C0">
      <w:pPr>
        <w:ind w:firstLine="0"/>
      </w:pPr>
    </w:p>
    <w:p w14:paraId="0766E421" w14:textId="3864EC43" w:rsidR="003B7BBE" w:rsidRDefault="003B7BBE" w:rsidP="008A42C0">
      <w:pPr>
        <w:ind w:firstLine="0"/>
      </w:pPr>
    </w:p>
    <w:p w14:paraId="11CB3199" w14:textId="01F28360" w:rsidR="00D12AAB" w:rsidRDefault="00D12AAB" w:rsidP="008A42C0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27F26CC" wp14:editId="01F28125">
                <wp:simplePos x="0" y="0"/>
                <wp:positionH relativeFrom="column">
                  <wp:posOffset>489373</wp:posOffset>
                </wp:positionH>
                <wp:positionV relativeFrom="paragraph">
                  <wp:posOffset>3387</wp:posOffset>
                </wp:positionV>
                <wp:extent cx="4960620" cy="2645410"/>
                <wp:effectExtent l="0" t="0" r="0" b="2540"/>
                <wp:wrapTight wrapText="bothSides">
                  <wp:wrapPolygon edited="0">
                    <wp:start x="11779" y="0"/>
                    <wp:lineTo x="0" y="1400"/>
                    <wp:lineTo x="0" y="16954"/>
                    <wp:lineTo x="11779" y="17421"/>
                    <wp:lineTo x="4230" y="19443"/>
                    <wp:lineTo x="4230" y="21465"/>
                    <wp:lineTo x="17336" y="21465"/>
                    <wp:lineTo x="21484" y="20532"/>
                    <wp:lineTo x="21484" y="0"/>
                    <wp:lineTo x="11779" y="0"/>
                  </wp:wrapPolygon>
                </wp:wrapTight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0620" cy="2645410"/>
                          <a:chOff x="0" y="0"/>
                          <a:chExt cx="4960620" cy="2645410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0" y="0"/>
                            <a:ext cx="4960620" cy="2522220"/>
                            <a:chOff x="-335298" y="-470463"/>
                            <a:chExt cx="4969815" cy="2524956"/>
                          </a:xfrm>
                        </wpg:grpSpPr>
                        <pic:pic xmlns:pic="http://schemas.openxmlformats.org/drawingml/2006/picture">
                          <pic:nvPicPr>
                            <pic:cNvPr id="77" name="Picture 7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/>
                            <a:srcRect/>
                            <a:stretch/>
                          </pic:blipFill>
                          <pic:spPr>
                            <a:xfrm>
                              <a:off x="2414772" y="-470463"/>
                              <a:ext cx="2219745" cy="252495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" name="Picture 7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/>
                            <a:srcRect l="10392" t="29793" r="13748" b="30483"/>
                            <a:stretch/>
                          </pic:blipFill>
                          <pic:spPr bwMode="auto">
                            <a:xfrm>
                              <a:off x="-335298" y="-281576"/>
                              <a:ext cx="2785424" cy="188658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0" name="Text Box 80"/>
                        <wps:cNvSpPr txBox="1"/>
                        <wps:spPr>
                          <a:xfrm>
                            <a:off x="1003300" y="2400300"/>
                            <a:ext cx="2954655" cy="245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CBCA24" w14:textId="6FD3D431" w:rsidR="00956CB8" w:rsidRPr="003028FB" w:rsidRDefault="00956CB8" w:rsidP="00D12AAB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>: Schematic and output of NAND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7F26CC" id="Group 81" o:spid="_x0000_s1061" style="position:absolute;left:0;text-align:left;margin-left:38.55pt;margin-top:.25pt;width:390.6pt;height:208.3pt;z-index:251686912" coordsize="49606,264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+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Z&#10;UEsDBAoAAAAAAAAAIQDG4uIdHVcAAB1XAAAUAAAAZHJzL21lZGlhL2ltYWdlMi5qcGf/2P/gABBK&#10;RklGAAEBAQBIAEgAAP/bAEMACAYGBwYFCAcHBwkJCAoMFA0MCwsMGRITDxQdGh8eHRocHCAkLicg&#10;IiwjHBwoNyksMDE0NDQfJzk9ODI8LjM0Mv/bAEMBCQkJDAsMGA0NGDIhHCEyMjIyMjIyMjIyMjIy&#10;MjIyMjIyMjIyMjIyMjIyMjIyMjIyMjIyMjIyMjIyMjIyMjIyMv/AABEIAxgC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">
                <v:group id="Group 76" o:spid="_x0000_s1062" style="position:absolute;width:49606;height:25222" coordorigin="-3352,-4704" coordsize="49698,25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Picture 77" o:spid="_x0000_s1063" type="#_x0000_t75" style="position:absolute;left:24147;top:-4704;width:22198;height:25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">
                    <v:imagedata r:id="rId38" o:title=""/>
                  </v:shape>
                  <v:shape id="Picture 78" o:spid="_x0000_s1064" type="#_x0000_t75" style="position:absolute;left:-3352;top:-2815;width:27853;height:18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">
                    <v:imagedata r:id="rId39" o:title="" croptop="19525f" cropbottom="19977f" cropleft="6811f" cropright="9010f"/>
                  </v:shape>
                </v:group>
                <v:shape id="Text Box 80" o:spid="_x0000_s1065" type="#_x0000_t202" style="position:absolute;left:10033;top:24003;width:29546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1CCBCA24" w14:textId="6FD3D431" w:rsidR="00956CB8" w:rsidRPr="003028FB" w:rsidRDefault="00956CB8" w:rsidP="00D12AAB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>: Schematic and output of NAND gate.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4E014B93" w14:textId="2F2A4ED2" w:rsidR="00D12AAB" w:rsidRDefault="00D12AAB" w:rsidP="008A42C0">
      <w:pPr>
        <w:ind w:firstLine="0"/>
      </w:pPr>
    </w:p>
    <w:p w14:paraId="4D28D515" w14:textId="586A1D56" w:rsidR="00D12AAB" w:rsidRDefault="00D12AAB" w:rsidP="008A42C0">
      <w:pPr>
        <w:ind w:firstLine="0"/>
      </w:pPr>
    </w:p>
    <w:p w14:paraId="73C61D82" w14:textId="1EB756C3" w:rsidR="003B7BBE" w:rsidRDefault="003B7BBE" w:rsidP="008A42C0">
      <w:pPr>
        <w:ind w:firstLine="0"/>
      </w:pPr>
    </w:p>
    <w:p w14:paraId="13A93294" w14:textId="5892C634" w:rsidR="003B7BBE" w:rsidRDefault="003B7BBE" w:rsidP="008A42C0">
      <w:pPr>
        <w:ind w:firstLine="0"/>
      </w:pPr>
    </w:p>
    <w:p w14:paraId="6C9E11FD" w14:textId="335A4CBC" w:rsidR="008549F5" w:rsidRDefault="008549F5" w:rsidP="008A42C0">
      <w:pPr>
        <w:ind w:firstLine="0"/>
      </w:pPr>
    </w:p>
    <w:p w14:paraId="33979065" w14:textId="03261380" w:rsidR="008549F5" w:rsidRDefault="008549F5" w:rsidP="008A42C0">
      <w:pPr>
        <w:ind w:firstLine="0"/>
      </w:pPr>
    </w:p>
    <w:p w14:paraId="7123C4AC" w14:textId="77777777" w:rsidR="008549F5" w:rsidRDefault="008549F5" w:rsidP="008A42C0">
      <w:pPr>
        <w:ind w:firstLine="0"/>
      </w:pPr>
    </w:p>
    <w:p w14:paraId="4C433730" w14:textId="081BAC3B" w:rsidR="003B7BBE" w:rsidRDefault="003B7BBE" w:rsidP="008A42C0">
      <w:pPr>
        <w:ind w:firstLine="0"/>
      </w:pPr>
    </w:p>
    <w:p w14:paraId="5FC33A0F" w14:textId="6B4C6340" w:rsidR="00D12AAB" w:rsidRDefault="00D12AAB" w:rsidP="008A42C0">
      <w:pPr>
        <w:ind w:firstLine="0"/>
      </w:pPr>
    </w:p>
    <w:p w14:paraId="6C8884C9" w14:textId="54D95A76" w:rsidR="00D12AAB" w:rsidRDefault="00D12AAB" w:rsidP="008A42C0">
      <w:pPr>
        <w:ind w:firstLine="0"/>
      </w:pPr>
    </w:p>
    <w:p w14:paraId="594E6DDF" w14:textId="3ADAE2C2" w:rsidR="00D12AAB" w:rsidRDefault="00F7044C" w:rsidP="008A42C0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A39FCFC" wp14:editId="4F5118B2">
                <wp:simplePos x="0" y="0"/>
                <wp:positionH relativeFrom="column">
                  <wp:posOffset>294640</wp:posOffset>
                </wp:positionH>
                <wp:positionV relativeFrom="paragraph">
                  <wp:posOffset>103505</wp:posOffset>
                </wp:positionV>
                <wp:extent cx="5181600" cy="2609850"/>
                <wp:effectExtent l="0" t="0" r="0" b="0"/>
                <wp:wrapTight wrapText="bothSides">
                  <wp:wrapPolygon edited="0">
                    <wp:start x="12071" y="0"/>
                    <wp:lineTo x="12071" y="2523"/>
                    <wp:lineTo x="0" y="3311"/>
                    <wp:lineTo x="0" y="18131"/>
                    <wp:lineTo x="4765" y="20181"/>
                    <wp:lineTo x="4765" y="21442"/>
                    <wp:lineTo x="16994" y="21442"/>
                    <wp:lineTo x="21521" y="20812"/>
                    <wp:lineTo x="21521" y="0"/>
                    <wp:lineTo x="12071" y="0"/>
                  </wp:wrapPolygon>
                </wp:wrapTight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2609850"/>
                          <a:chOff x="0" y="0"/>
                          <a:chExt cx="5181600" cy="2609850"/>
                        </a:xfrm>
                      </wpg:grpSpPr>
                      <wpg:grpSp>
                        <wpg:cNvPr id="83" name="Group 83"/>
                        <wpg:cNvGrpSpPr/>
                        <wpg:grpSpPr>
                          <a:xfrm>
                            <a:off x="0" y="0"/>
                            <a:ext cx="5181600" cy="2508249"/>
                            <a:chOff x="-530953" y="-616706"/>
                            <a:chExt cx="5192807" cy="2511573"/>
                          </a:xfrm>
                        </wpg:grpSpPr>
                        <pic:pic xmlns:pic="http://schemas.openxmlformats.org/drawingml/2006/picture">
                          <pic:nvPicPr>
                            <pic:cNvPr id="84" name="Picture 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/>
                            <a:srcRect/>
                            <a:stretch/>
                          </pic:blipFill>
                          <pic:spPr>
                            <a:xfrm>
                              <a:off x="2417242" y="-616706"/>
                              <a:ext cx="2244612" cy="251157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5" name="Picture 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1"/>
                            <a:srcRect l="9594" t="33119" r="10172" b="31165"/>
                            <a:stretch/>
                          </pic:blipFill>
                          <pic:spPr bwMode="auto">
                            <a:xfrm>
                              <a:off x="-530953" y="-190402"/>
                              <a:ext cx="3059261" cy="17610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7" name="Text Box 87"/>
                        <wps:cNvSpPr txBox="1"/>
                        <wps:spPr>
                          <a:xfrm>
                            <a:off x="1187450" y="2374900"/>
                            <a:ext cx="2870200" cy="2349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900157" w14:textId="45403C7D" w:rsidR="00956CB8" w:rsidRPr="006145BA" w:rsidRDefault="00956CB8" w:rsidP="00F7044C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>: Schematic and output of XOR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9FCFC" id="Group 88" o:spid="_x0000_s1066" style="position:absolute;left:0;text-align:left;margin-left:23.2pt;margin-top:8.15pt;width:408pt;height:205.5pt;z-index:251693056;mso-height-relative:margin" coordsize="51816,260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/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">
                <v:group id="Group 83" o:spid="_x0000_s1067" style="position:absolute;width:51816;height:25082" coordorigin="-5309,-6167" coordsize="51928,2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Picture 84" o:spid="_x0000_s1068" type="#_x0000_t75" style="position:absolute;left:24172;top:-6167;width:22446;height:2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">
                    <v:imagedata r:id="rId42" o:title=""/>
                  </v:shape>
                  <v:shape id="Picture 85" o:spid="_x0000_s1069" type="#_x0000_t75" style="position:absolute;left:-5309;top:-1904;width:30592;height:17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">
                    <v:imagedata r:id="rId43" o:title="" croptop="21705f" cropbottom="20424f" cropleft="6288f" cropright="6666f"/>
                  </v:shape>
                </v:group>
                <v:shape id="Text Box 87" o:spid="_x0000_s1070" type="#_x0000_t202" style="position:absolute;left:11874;top:23749;width:28702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<v:textbox inset="0,0,0,0">
                    <w:txbxContent>
                      <w:p w14:paraId="5F900157" w14:textId="45403C7D" w:rsidR="00956CB8" w:rsidRPr="006145BA" w:rsidRDefault="00956CB8" w:rsidP="00F7044C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>: Schematic and output of XOR gate.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373CB19" w14:textId="57BD3D24" w:rsidR="00D12AAB" w:rsidRDefault="00D12AAB" w:rsidP="008A42C0">
      <w:pPr>
        <w:ind w:firstLine="0"/>
      </w:pPr>
    </w:p>
    <w:p w14:paraId="3D23BAD5" w14:textId="1EC34922" w:rsidR="00D12AAB" w:rsidRDefault="00D12AAB" w:rsidP="008A42C0">
      <w:pPr>
        <w:ind w:firstLine="0"/>
      </w:pPr>
    </w:p>
    <w:p w14:paraId="44D96954" w14:textId="63AA9C65" w:rsidR="00D12AAB" w:rsidRDefault="00D12AAB" w:rsidP="008A42C0">
      <w:pPr>
        <w:ind w:firstLine="0"/>
      </w:pPr>
    </w:p>
    <w:p w14:paraId="233EC993" w14:textId="3AC7E20C" w:rsidR="00D12AAB" w:rsidRDefault="00D12AAB" w:rsidP="008A42C0">
      <w:pPr>
        <w:ind w:firstLine="0"/>
      </w:pPr>
    </w:p>
    <w:p w14:paraId="2137B171" w14:textId="709EEFAC" w:rsidR="00D12AAB" w:rsidRDefault="00D12AAB" w:rsidP="008A42C0">
      <w:pPr>
        <w:ind w:firstLine="0"/>
      </w:pPr>
    </w:p>
    <w:p w14:paraId="1C5D9F75" w14:textId="4EBB1CA7" w:rsidR="00D12AAB" w:rsidRDefault="00D12AAB" w:rsidP="008A42C0">
      <w:pPr>
        <w:ind w:firstLine="0"/>
      </w:pPr>
    </w:p>
    <w:p w14:paraId="7B4701A4" w14:textId="6E16DBA6" w:rsidR="00D12AAB" w:rsidRDefault="00D12AAB" w:rsidP="008A42C0">
      <w:pPr>
        <w:ind w:firstLine="0"/>
      </w:pPr>
    </w:p>
    <w:p w14:paraId="7DF55EDF" w14:textId="49457CAF" w:rsidR="00D12AAB" w:rsidRDefault="00D12AAB" w:rsidP="008A42C0">
      <w:pPr>
        <w:ind w:firstLine="0"/>
      </w:pPr>
    </w:p>
    <w:p w14:paraId="09CD202B" w14:textId="1D57B5E4" w:rsidR="00D12AAB" w:rsidRDefault="00D12AAB" w:rsidP="008A42C0">
      <w:pPr>
        <w:ind w:firstLine="0"/>
      </w:pPr>
    </w:p>
    <w:p w14:paraId="48E99C02" w14:textId="5C6BFAB2" w:rsidR="00D12AAB" w:rsidRDefault="00D12AAB" w:rsidP="008A42C0">
      <w:pPr>
        <w:ind w:firstLine="0"/>
      </w:pPr>
    </w:p>
    <w:p w14:paraId="7CF703EC" w14:textId="63A4E942" w:rsidR="00D12AAB" w:rsidRDefault="00D12AAB" w:rsidP="008A42C0">
      <w:pPr>
        <w:ind w:firstLine="0"/>
      </w:pPr>
    </w:p>
    <w:p w14:paraId="04D7A1A5" w14:textId="77777777" w:rsidR="00165D2F" w:rsidRDefault="00165D2F" w:rsidP="008A42C0">
      <w:pPr>
        <w:ind w:firstLine="0"/>
      </w:pPr>
    </w:p>
    <w:p w14:paraId="65D2B9D4" w14:textId="725E456F" w:rsidR="008A42C0" w:rsidRDefault="008A42C0" w:rsidP="008A42C0">
      <w:pPr>
        <w:pStyle w:val="Firstparagraph"/>
      </w:pPr>
    </w:p>
    <w:p w14:paraId="265804CD" w14:textId="1423761D" w:rsidR="008A42C0" w:rsidRDefault="00F603C5" w:rsidP="00F603C5">
      <w:pPr>
        <w:pStyle w:val="Heading2"/>
      </w:pPr>
      <w:bookmarkStart w:id="19" w:name="_Toc44360815"/>
      <w:r>
        <w:lastRenderedPageBreak/>
        <w:t>Reversible Computing</w:t>
      </w:r>
      <w:bookmarkEnd w:id="19"/>
    </w:p>
    <w:p w14:paraId="2F76F88C" w14:textId="59A1813A" w:rsidR="00D614AA" w:rsidRDefault="00374FF5" w:rsidP="00D614AA">
      <w:pPr>
        <w:pStyle w:val="Firstparagraph"/>
      </w:pPr>
      <w:r>
        <w:t xml:space="preserve">Reversible computing is an alternative computational paradigm, first conceived in </w:t>
      </w:r>
      <w:r w:rsidR="00F80DFD">
        <w:t>19</w:t>
      </w:r>
      <w:r w:rsidR="000F46C5">
        <w:t>7</w:t>
      </w:r>
      <w:r w:rsidR="00C72DBA">
        <w:t xml:space="preserve">3 by Charles Bennett of IBM. </w:t>
      </w:r>
      <w:r w:rsidR="00B40BEB">
        <w:t xml:space="preserve">It envisages computational processes which are completely </w:t>
      </w:r>
      <w:r w:rsidR="00B40BEB" w:rsidRPr="00894769">
        <w:rPr>
          <w:i/>
          <w:iCs/>
        </w:rPr>
        <w:t>time-reversible</w:t>
      </w:r>
      <w:r w:rsidR="00780F04">
        <w:t xml:space="preserve"> – the inputs of the process can be reconstructed from the outputs.</w:t>
      </w:r>
      <w:r w:rsidR="00C72DBA">
        <w:t xml:space="preserve"> This </w:t>
      </w:r>
      <w:r w:rsidR="00C21E43">
        <w:t xml:space="preserve">paradigm was conceived in response to Rolf </w:t>
      </w:r>
      <w:proofErr w:type="spellStart"/>
      <w:r w:rsidR="00C21E43">
        <w:t>Landauer</w:t>
      </w:r>
      <w:proofErr w:type="spellEnd"/>
      <w:r w:rsidR="00C21E43">
        <w:t xml:space="preserve">, who first described the link between </w:t>
      </w:r>
      <w:r w:rsidR="00C93131">
        <w:t>information in computation,</w:t>
      </w:r>
      <w:r w:rsidR="00C21E43">
        <w:t xml:space="preserve"> and </w:t>
      </w:r>
      <w:r w:rsidR="00C93131">
        <w:t>energy cost</w:t>
      </w:r>
      <w:r w:rsidR="00C21E43">
        <w:t xml:space="preserve"> </w:t>
      </w:r>
      <w:sdt>
        <w:sdtPr>
          <w:id w:val="1193340194"/>
          <w:citation/>
        </w:sdtPr>
        <w:sdtContent>
          <w:r w:rsidR="00C21E43">
            <w:fldChar w:fldCharType="begin"/>
          </w:r>
          <w:r w:rsidR="00C21E43">
            <w:instrText xml:space="preserve"> CITATION Rol61 \l 2057 </w:instrText>
          </w:r>
          <w:r w:rsidR="00C21E43">
            <w:fldChar w:fldCharType="separate"/>
          </w:r>
          <w:r w:rsidR="00464D80">
            <w:rPr>
              <w:noProof/>
            </w:rPr>
            <w:t>[7]</w:t>
          </w:r>
          <w:r w:rsidR="00C21E43">
            <w:fldChar w:fldCharType="end"/>
          </w:r>
        </w:sdtContent>
      </w:sdt>
      <w:r w:rsidR="00C93131">
        <w:t>.</w:t>
      </w:r>
    </w:p>
    <w:p w14:paraId="2C465166" w14:textId="2365736E" w:rsidR="00780F04" w:rsidRDefault="00780F04" w:rsidP="00780F04">
      <w:pPr>
        <w:ind w:firstLine="0"/>
      </w:pPr>
    </w:p>
    <w:p w14:paraId="0609FCCF" w14:textId="03F5A657" w:rsidR="00780F04" w:rsidRDefault="00780F04" w:rsidP="00780F04">
      <w:pPr>
        <w:ind w:firstLine="0"/>
      </w:pPr>
      <w:r>
        <w:t xml:space="preserve">Current </w:t>
      </w:r>
      <w:r w:rsidR="00894769">
        <w:t xml:space="preserve">modes of computation are </w:t>
      </w:r>
      <w:r w:rsidR="00894769" w:rsidRPr="00894769">
        <w:rPr>
          <w:i/>
          <w:iCs/>
        </w:rPr>
        <w:t>irreversible</w:t>
      </w:r>
      <w:r w:rsidR="003B7724">
        <w:t xml:space="preserve"> – for example, consider the</w:t>
      </w:r>
      <w:r w:rsidR="001E4FEA">
        <w:t xml:space="preserve"> AND gate. Inputs of </w:t>
      </w:r>
      <w:r w:rsidR="001E4FEA" w:rsidRPr="004563F1">
        <w:rPr>
          <w:b/>
          <w:bCs/>
        </w:rPr>
        <w:t>(0, 0), (0, 1), (1, 0)</w:t>
      </w:r>
      <w:r w:rsidR="001E4FEA">
        <w:t xml:space="preserve"> all map to </w:t>
      </w:r>
      <w:r w:rsidR="00915731">
        <w:t xml:space="preserve">an output of </w:t>
      </w:r>
      <w:r w:rsidR="00915731" w:rsidRPr="004563F1">
        <w:rPr>
          <w:b/>
          <w:bCs/>
        </w:rPr>
        <w:t>(0)</w:t>
      </w:r>
      <w:r w:rsidR="00915731">
        <w:t xml:space="preserve">. It is impossible to recreate the inputs given only the output, as </w:t>
      </w:r>
      <w:r w:rsidR="008046EB">
        <w:t xml:space="preserve">the mapping is </w:t>
      </w:r>
      <w:r w:rsidR="008046EB">
        <w:rPr>
          <w:i/>
          <w:iCs/>
        </w:rPr>
        <w:t>many-to-one</w:t>
      </w:r>
      <w:r w:rsidR="008046EB">
        <w:t xml:space="preserve">. </w:t>
      </w:r>
      <w:r w:rsidR="002E448E">
        <w:t>We can view the gate as having consumed its inputs</w:t>
      </w:r>
      <w:r w:rsidR="00E91997">
        <w:t>, or erasing them.</w:t>
      </w:r>
    </w:p>
    <w:p w14:paraId="01FB1547" w14:textId="186BE4B7" w:rsidR="00E91997" w:rsidRDefault="00E91997" w:rsidP="00780F04">
      <w:pPr>
        <w:ind w:firstLine="0"/>
      </w:pPr>
    </w:p>
    <w:p w14:paraId="7DB14956" w14:textId="6DBB294F" w:rsidR="00392C94" w:rsidRDefault="00E91997" w:rsidP="00780F04">
      <w:pPr>
        <w:ind w:firstLine="0"/>
      </w:pPr>
      <w:proofErr w:type="spellStart"/>
      <w:r w:rsidRPr="001D2357">
        <w:rPr>
          <w:i/>
          <w:iCs/>
        </w:rPr>
        <w:t>Landauer’s</w:t>
      </w:r>
      <w:proofErr w:type="spellEnd"/>
      <w:r w:rsidRPr="001D2357">
        <w:rPr>
          <w:i/>
          <w:iCs/>
        </w:rPr>
        <w:t xml:space="preserve"> principle</w:t>
      </w:r>
      <w:r>
        <w:t xml:space="preserve"> states that the erasure of n bits of information must incur a</w:t>
      </w:r>
      <w:r w:rsidR="00392C94">
        <w:t xml:space="preserve">n energy loss of </w:t>
      </w:r>
      <m:oMath>
        <m:r>
          <w:rPr>
            <w:rFonts w:ascii="Cambria Math" w:hAnsi="Cambria Math"/>
          </w:rPr>
          <m:t>nKT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ln(2)</m:t>
        </m:r>
      </m:oMath>
      <w:r w:rsidR="005156C9">
        <w:t>, where K is Boltzmann’s constant and T is the temperature of the interaction.</w:t>
      </w:r>
      <w:r w:rsidR="00785598">
        <w:t xml:space="preserve"> At room temperature, this is approximately 3E-21 J</w:t>
      </w:r>
      <w:r w:rsidR="006939B2">
        <w:t>.</w:t>
      </w:r>
      <w:r w:rsidR="00D46A47">
        <w:t xml:space="preserve"> This energy loss contributes directly to t</w:t>
      </w:r>
      <w:r w:rsidR="006537B1">
        <w:t xml:space="preserve">he inefficiency of the computer performing the operation, leading to higher power consumption and greater temperatures. </w:t>
      </w:r>
    </w:p>
    <w:p w14:paraId="1C8D9D71" w14:textId="1FF3D0C4" w:rsidR="006537B1" w:rsidRDefault="006537B1" w:rsidP="00780F04">
      <w:pPr>
        <w:ind w:firstLine="0"/>
      </w:pPr>
    </w:p>
    <w:p w14:paraId="212DC2A1" w14:textId="5C3B3FF3" w:rsidR="002D6931" w:rsidRDefault="006537B1" w:rsidP="00780F04">
      <w:pPr>
        <w:ind w:firstLine="0"/>
      </w:pPr>
      <w:r>
        <w:t>To avoid t</w:t>
      </w:r>
      <w:r w:rsidR="00B850B3">
        <w:t xml:space="preserve">his loss of energy, </w:t>
      </w:r>
      <w:r w:rsidR="00C93131">
        <w:t xml:space="preserve">the </w:t>
      </w:r>
      <w:r w:rsidR="00743C53">
        <w:t xml:space="preserve">circuits making up the computer must be </w:t>
      </w:r>
      <w:r w:rsidR="00743C53" w:rsidRPr="00743C53">
        <w:rPr>
          <w:i/>
          <w:iCs/>
        </w:rPr>
        <w:t>reversible</w:t>
      </w:r>
      <w:r w:rsidR="00743C53">
        <w:t>. It must be possible to entirely reconstruct the inputs fro</w:t>
      </w:r>
      <w:r w:rsidR="002D6931">
        <w:t>m the outputs. To this end, two reversible logic gates were simulated</w:t>
      </w:r>
      <w:r w:rsidR="00D839F7">
        <w:t>, as well as a 1-bit full-adder circuit</w:t>
      </w:r>
      <w:r w:rsidR="002D6931">
        <w:t>.</w:t>
      </w:r>
    </w:p>
    <w:p w14:paraId="039B5C6E" w14:textId="5853FC41" w:rsidR="002D6931" w:rsidRDefault="00DA1A59" w:rsidP="002D6931">
      <w:pPr>
        <w:pStyle w:val="Heading3"/>
      </w:pPr>
      <w:bookmarkStart w:id="20" w:name="_Toc44360816"/>
      <w:r>
        <w:rPr>
          <w:noProof/>
        </w:rPr>
        <w:drawing>
          <wp:anchor distT="0" distB="0" distL="114300" distR="114300" simplePos="0" relativeHeight="251694080" behindDoc="1" locked="0" layoutInCell="1" allowOverlap="1" wp14:anchorId="4C1B9183" wp14:editId="752D3D9A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2449195" cy="1613535"/>
            <wp:effectExtent l="0" t="0" r="8255" b="5715"/>
            <wp:wrapSquare wrapText="bothSides"/>
            <wp:docPr id="89" name="Picture 8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eynman.jpg"/>
                    <pic:cNvPicPr/>
                  </pic:nvPicPr>
                  <pic:blipFill rotWithShape="1">
                    <a:blip r:embed="rId44"/>
                    <a:srcRect l="10472" t="29825" r="10298" b="29841"/>
                    <a:stretch/>
                  </pic:blipFill>
                  <pic:spPr bwMode="auto">
                    <a:xfrm>
                      <a:off x="0" y="0"/>
                      <a:ext cx="2449195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931">
        <w:t>Feynman Gate</w:t>
      </w:r>
      <w:bookmarkEnd w:id="20"/>
    </w:p>
    <w:p w14:paraId="39471A71" w14:textId="01FAC6CE" w:rsidR="00B661B3" w:rsidRPr="007048C5" w:rsidRDefault="00BD0774" w:rsidP="00780F04">
      <w:pPr>
        <w:ind w:firstLine="0"/>
      </w:pPr>
      <w:r>
        <w:t xml:space="preserve"> </w:t>
      </w:r>
      <w:r w:rsidR="007048C5">
        <w:t xml:space="preserve">The Feynman gate takes two inputs and returns two outputs. It is also referred to as a </w:t>
      </w:r>
      <w:r w:rsidR="007048C5" w:rsidRPr="00F1650C">
        <w:rPr>
          <w:i/>
          <w:iCs/>
        </w:rPr>
        <w:t xml:space="preserve">controlled-NOT </w:t>
      </w:r>
      <w:r w:rsidR="00F1650C" w:rsidRPr="00A03976">
        <w:rPr>
          <w:i/>
          <w:iCs/>
        </w:rPr>
        <w:t>(</w:t>
      </w:r>
      <w:r w:rsidR="00A03976" w:rsidRPr="00A03976">
        <w:rPr>
          <w:i/>
          <w:iCs/>
        </w:rPr>
        <w:t>CNOT)</w:t>
      </w:r>
      <w:r w:rsidR="00A03976">
        <w:t xml:space="preserve"> </w:t>
      </w:r>
      <w:r w:rsidR="007048C5">
        <w:t xml:space="preserve">gate. It maps the outputs </w:t>
      </w:r>
      <w:r w:rsidR="007048C5" w:rsidRPr="007048C5">
        <w:rPr>
          <w:i/>
          <w:iCs/>
        </w:rPr>
        <w:t>one-to-one</w:t>
      </w:r>
      <w:r w:rsidR="007048C5">
        <w:t>, making it logically reversible.</w:t>
      </w:r>
    </w:p>
    <w:p w14:paraId="78ADAD52" w14:textId="7E2129C7" w:rsidR="006537B1" w:rsidRDefault="00F1650C" w:rsidP="00B661B3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34BAE97" wp14:editId="63A14517">
            <wp:simplePos x="0" y="0"/>
            <wp:positionH relativeFrom="margin">
              <wp:posOffset>1330960</wp:posOffset>
            </wp:positionH>
            <wp:positionV relativeFrom="paragraph">
              <wp:posOffset>81915</wp:posOffset>
            </wp:positionV>
            <wp:extent cx="1668780" cy="2286000"/>
            <wp:effectExtent l="0" t="0" r="7620" b="0"/>
            <wp:wrapSquare wrapText="bothSides"/>
            <wp:docPr id="98" name="Picture 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eynman-res.jpg"/>
                    <pic:cNvPicPr/>
                  </pic:nvPicPr>
                  <pic:blipFill rotWithShape="1">
                    <a:blip r:embed="rId45"/>
                    <a:srcRect l="10933" t="7770" r="9913" b="8447"/>
                    <a:stretch/>
                  </pic:blipFill>
                  <pic:spPr bwMode="auto">
                    <a:xfrm>
                      <a:off x="0" y="0"/>
                      <a:ext cx="16687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E000F" w14:textId="68AE3481" w:rsidR="002D6931" w:rsidRDefault="00DA1A59" w:rsidP="00780F04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A52971" wp14:editId="3CE45ED8">
                <wp:simplePos x="0" y="0"/>
                <wp:positionH relativeFrom="column">
                  <wp:posOffset>3495675</wp:posOffset>
                </wp:positionH>
                <wp:positionV relativeFrom="paragraph">
                  <wp:posOffset>72390</wp:posOffset>
                </wp:positionV>
                <wp:extent cx="2645410" cy="635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5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18FC6" w14:textId="1E67AFA9" w:rsidR="00DA1A59" w:rsidRPr="00CA4751" w:rsidRDefault="00DA1A59" w:rsidP="00DA1A59">
                            <w:pPr>
                              <w:pStyle w:val="Caption"/>
                              <w:rPr>
                                <w:rFonts w:cs="Arial"/>
                                <w:b/>
                                <w:noProof/>
                                <w:sz w:val="21"/>
                                <w:szCs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66620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Schematic of Feynman gate.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52971" id="Text Box 93" o:spid="_x0000_s1071" type="#_x0000_t202" style="position:absolute;left:0;text-align:left;margin-left:275.25pt;margin-top:5.7pt;width:208.3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" stroked="f">
                <v:textbox style="mso-fit-shape-to-text:t" inset="0,0,0,0">
                  <w:txbxContent>
                    <w:p w14:paraId="71918FC6" w14:textId="1E67AFA9" w:rsidR="00DA1A59" w:rsidRPr="00CA4751" w:rsidRDefault="00DA1A59" w:rsidP="00DA1A59">
                      <w:pPr>
                        <w:pStyle w:val="Caption"/>
                        <w:rPr>
                          <w:rFonts w:cs="Arial"/>
                          <w:b/>
                          <w:noProof/>
                          <w:sz w:val="21"/>
                          <w:szCs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66620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Schematic of Feynman gate.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6721" w:tblpY="11965"/>
        <w:tblW w:w="0" w:type="auto"/>
        <w:tblLook w:val="04A0" w:firstRow="1" w:lastRow="0" w:firstColumn="1" w:lastColumn="0" w:noHBand="0" w:noVBand="1"/>
      </w:tblPr>
      <w:tblGrid>
        <w:gridCol w:w="497"/>
        <w:gridCol w:w="498"/>
        <w:gridCol w:w="497"/>
        <w:gridCol w:w="498"/>
      </w:tblGrid>
      <w:tr w:rsidR="002105F7" w14:paraId="27B4D67A" w14:textId="77777777" w:rsidTr="002105F7">
        <w:tc>
          <w:tcPr>
            <w:tcW w:w="995" w:type="dxa"/>
            <w:gridSpan w:val="2"/>
            <w:shd w:val="clear" w:color="auto" w:fill="000000" w:themeFill="text1"/>
          </w:tcPr>
          <w:p w14:paraId="0C732957" w14:textId="77777777" w:rsidR="002105F7" w:rsidRPr="001506D3" w:rsidRDefault="002105F7" w:rsidP="002105F7">
            <w:pPr>
              <w:tabs>
                <w:tab w:val="left" w:pos="2910"/>
              </w:tabs>
              <w:ind w:firstLine="0"/>
              <w:jc w:val="center"/>
              <w:rPr>
                <w:b/>
                <w:bCs/>
                <w:color w:val="FFFFFF" w:themeColor="background1"/>
              </w:rPr>
            </w:pPr>
            <w:r w:rsidRPr="001506D3">
              <w:rPr>
                <w:b/>
                <w:bCs/>
                <w:color w:val="FFFFFF" w:themeColor="background1"/>
              </w:rPr>
              <w:t>Input</w:t>
            </w:r>
          </w:p>
        </w:tc>
        <w:tc>
          <w:tcPr>
            <w:tcW w:w="995" w:type="dxa"/>
            <w:gridSpan w:val="2"/>
            <w:shd w:val="clear" w:color="auto" w:fill="000000" w:themeFill="text1"/>
          </w:tcPr>
          <w:p w14:paraId="39059F16" w14:textId="77777777" w:rsidR="002105F7" w:rsidRPr="00986AC4" w:rsidRDefault="002105F7" w:rsidP="002105F7">
            <w:pPr>
              <w:ind w:firstLine="0"/>
              <w:jc w:val="center"/>
              <w:rPr>
                <w:b/>
                <w:bCs/>
              </w:rPr>
            </w:pPr>
            <w:r w:rsidRPr="00986AC4">
              <w:rPr>
                <w:b/>
                <w:bCs/>
              </w:rPr>
              <w:t>Output</w:t>
            </w:r>
          </w:p>
        </w:tc>
      </w:tr>
      <w:tr w:rsidR="002105F7" w14:paraId="06BBE61F" w14:textId="77777777" w:rsidTr="002105F7">
        <w:tc>
          <w:tcPr>
            <w:tcW w:w="497" w:type="dxa"/>
            <w:shd w:val="clear" w:color="auto" w:fill="000000" w:themeFill="text1"/>
          </w:tcPr>
          <w:p w14:paraId="5F94C4BC" w14:textId="77777777" w:rsidR="002105F7" w:rsidRPr="00B661B3" w:rsidRDefault="002105F7" w:rsidP="002105F7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</w:t>
            </w:r>
          </w:p>
        </w:tc>
        <w:tc>
          <w:tcPr>
            <w:tcW w:w="498" w:type="dxa"/>
            <w:shd w:val="clear" w:color="auto" w:fill="000000" w:themeFill="text1"/>
          </w:tcPr>
          <w:p w14:paraId="694C45E6" w14:textId="77777777" w:rsidR="002105F7" w:rsidRPr="00B661B3" w:rsidRDefault="002105F7" w:rsidP="002105F7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</w:t>
            </w:r>
          </w:p>
        </w:tc>
        <w:tc>
          <w:tcPr>
            <w:tcW w:w="497" w:type="dxa"/>
            <w:shd w:val="clear" w:color="auto" w:fill="000000" w:themeFill="text1"/>
          </w:tcPr>
          <w:p w14:paraId="2E226E15" w14:textId="77777777" w:rsidR="002105F7" w:rsidRPr="00B661B3" w:rsidRDefault="002105F7" w:rsidP="002105F7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</w:t>
            </w:r>
          </w:p>
        </w:tc>
        <w:tc>
          <w:tcPr>
            <w:tcW w:w="498" w:type="dxa"/>
            <w:shd w:val="clear" w:color="auto" w:fill="000000" w:themeFill="text1"/>
          </w:tcPr>
          <w:p w14:paraId="79E5FA2F" w14:textId="77777777" w:rsidR="002105F7" w:rsidRDefault="002105F7" w:rsidP="002105F7">
            <w:pPr>
              <w:ind w:firstLine="0"/>
              <w:jc w:val="center"/>
            </w:pPr>
            <w:r>
              <w:t>Q</w:t>
            </w:r>
          </w:p>
        </w:tc>
      </w:tr>
      <w:tr w:rsidR="002105F7" w14:paraId="62CDA210" w14:textId="77777777" w:rsidTr="002105F7">
        <w:tc>
          <w:tcPr>
            <w:tcW w:w="497" w:type="dxa"/>
          </w:tcPr>
          <w:p w14:paraId="7177EF47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498" w:type="dxa"/>
          </w:tcPr>
          <w:p w14:paraId="21236397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497" w:type="dxa"/>
          </w:tcPr>
          <w:p w14:paraId="65B067CD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498" w:type="dxa"/>
          </w:tcPr>
          <w:p w14:paraId="3B8B1C68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</w:tr>
      <w:tr w:rsidR="002105F7" w14:paraId="4B7004E6" w14:textId="77777777" w:rsidTr="002105F7">
        <w:tc>
          <w:tcPr>
            <w:tcW w:w="497" w:type="dxa"/>
          </w:tcPr>
          <w:p w14:paraId="05CF2951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498" w:type="dxa"/>
          </w:tcPr>
          <w:p w14:paraId="7770B24F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497" w:type="dxa"/>
          </w:tcPr>
          <w:p w14:paraId="39756F25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498" w:type="dxa"/>
          </w:tcPr>
          <w:p w14:paraId="6935AE63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</w:tr>
      <w:tr w:rsidR="002105F7" w14:paraId="3E8452C2" w14:textId="77777777" w:rsidTr="002105F7">
        <w:tc>
          <w:tcPr>
            <w:tcW w:w="497" w:type="dxa"/>
          </w:tcPr>
          <w:p w14:paraId="2378CBD7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498" w:type="dxa"/>
          </w:tcPr>
          <w:p w14:paraId="6C30BA3D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497" w:type="dxa"/>
          </w:tcPr>
          <w:p w14:paraId="2465ACC6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498" w:type="dxa"/>
          </w:tcPr>
          <w:p w14:paraId="6BA1F015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</w:tr>
      <w:tr w:rsidR="002105F7" w14:paraId="2A1BA28E" w14:textId="77777777" w:rsidTr="002105F7">
        <w:tc>
          <w:tcPr>
            <w:tcW w:w="497" w:type="dxa"/>
          </w:tcPr>
          <w:p w14:paraId="7567C380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498" w:type="dxa"/>
          </w:tcPr>
          <w:p w14:paraId="28C3FC57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497" w:type="dxa"/>
          </w:tcPr>
          <w:p w14:paraId="01B44C62" w14:textId="77777777" w:rsidR="002105F7" w:rsidRDefault="002105F7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498" w:type="dxa"/>
          </w:tcPr>
          <w:p w14:paraId="7CE2F69B" w14:textId="77777777" w:rsidR="002105F7" w:rsidRDefault="002105F7" w:rsidP="002105F7">
            <w:pPr>
              <w:ind w:firstLine="0"/>
              <w:jc w:val="center"/>
            </w:pPr>
            <w:r>
              <w:t>0</w:t>
            </w:r>
          </w:p>
        </w:tc>
      </w:tr>
    </w:tbl>
    <w:p w14:paraId="7150E235" w14:textId="5B20F832" w:rsidR="002D6931" w:rsidRDefault="002D6931" w:rsidP="00780F04">
      <w:pPr>
        <w:ind w:firstLine="0"/>
      </w:pPr>
    </w:p>
    <w:p w14:paraId="5906CE41" w14:textId="51BEE6F2" w:rsidR="002D6931" w:rsidRDefault="002D6931" w:rsidP="00780F04">
      <w:pPr>
        <w:ind w:firstLine="0"/>
      </w:pPr>
    </w:p>
    <w:p w14:paraId="3D03C284" w14:textId="06264FAA" w:rsidR="002D6931" w:rsidRDefault="002D6931" w:rsidP="00780F04">
      <w:pPr>
        <w:ind w:firstLine="0"/>
      </w:pPr>
    </w:p>
    <w:p w14:paraId="46434D97" w14:textId="4EB41489" w:rsidR="002D6931" w:rsidRDefault="002D6931" w:rsidP="00780F04">
      <w:pPr>
        <w:ind w:firstLine="0"/>
      </w:pPr>
    </w:p>
    <w:p w14:paraId="6776734A" w14:textId="4EAD196C" w:rsidR="002D6931" w:rsidRDefault="002D6931" w:rsidP="00780F04">
      <w:pPr>
        <w:ind w:firstLine="0"/>
      </w:pPr>
    </w:p>
    <w:p w14:paraId="4216123C" w14:textId="45506674" w:rsidR="002D6931" w:rsidRDefault="002D6931" w:rsidP="00780F04">
      <w:pPr>
        <w:ind w:firstLine="0"/>
      </w:pPr>
    </w:p>
    <w:p w14:paraId="50240A62" w14:textId="027968B4" w:rsidR="002D6931" w:rsidRDefault="002D6931" w:rsidP="00780F04">
      <w:pPr>
        <w:ind w:firstLine="0"/>
      </w:pPr>
    </w:p>
    <w:p w14:paraId="4A401F3D" w14:textId="332CE640" w:rsidR="002D6931" w:rsidRDefault="002D6931" w:rsidP="00780F04">
      <w:pPr>
        <w:ind w:firstLine="0"/>
      </w:pPr>
    </w:p>
    <w:p w14:paraId="31F2B7D4" w14:textId="06B26788" w:rsidR="002D6931" w:rsidRDefault="00DA1A59" w:rsidP="00780F04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857301" wp14:editId="201755FE">
                <wp:simplePos x="0" y="0"/>
                <wp:positionH relativeFrom="column">
                  <wp:posOffset>1104265</wp:posOffset>
                </wp:positionH>
                <wp:positionV relativeFrom="paragraph">
                  <wp:posOffset>99060</wp:posOffset>
                </wp:positionV>
                <wp:extent cx="4238625" cy="635"/>
                <wp:effectExtent l="0" t="0" r="9525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5F8E7" w14:textId="1A9A347D" w:rsidR="00DA1A59" w:rsidRPr="00652BB8" w:rsidRDefault="00DA1A59" w:rsidP="00DA1A59">
                            <w:pPr>
                              <w:pStyle w:val="Caption"/>
                              <w:rPr>
                                <w:noProof/>
                                <w:sz w:val="21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66620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Output and reference truth table for Feynman gate.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57301" id="Text Box 92" o:spid="_x0000_s1072" type="#_x0000_t202" style="position:absolute;left:0;text-align:left;margin-left:86.95pt;margin-top:7.8pt;width:333.7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9OHMQIAAGcEAAAOAAAAZHJzL2Uyb0RvYy54bWysVE1v2zAMvQ/YfxB0X5yPNei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" stroked="f">
                <v:textbox style="mso-fit-shape-to-text:t" inset="0,0,0,0">
                  <w:txbxContent>
                    <w:p w14:paraId="4885F8E7" w14:textId="1A9A347D" w:rsidR="00DA1A59" w:rsidRPr="00652BB8" w:rsidRDefault="00DA1A59" w:rsidP="00DA1A59">
                      <w:pPr>
                        <w:pStyle w:val="Caption"/>
                        <w:rPr>
                          <w:noProof/>
                          <w:sz w:val="21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66620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Output and reference truth table for Feynman gate.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153795" w14:textId="043D7075" w:rsidR="00DA1A59" w:rsidRDefault="00C46D9F" w:rsidP="00DA1A59">
      <w:pPr>
        <w:pStyle w:val="Heading3"/>
      </w:pPr>
      <w:bookmarkStart w:id="21" w:name="_Toc44360817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40FEB61" wp14:editId="3A4ABCBA">
                <wp:simplePos x="0" y="0"/>
                <wp:positionH relativeFrom="column">
                  <wp:posOffset>3571240</wp:posOffset>
                </wp:positionH>
                <wp:positionV relativeFrom="paragraph">
                  <wp:posOffset>4445</wp:posOffset>
                </wp:positionV>
                <wp:extent cx="2369820" cy="2514375"/>
                <wp:effectExtent l="0" t="0" r="0" b="635"/>
                <wp:wrapSquare wrapText="bothSides"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820" cy="2514375"/>
                          <a:chOff x="-60960" y="0"/>
                          <a:chExt cx="2369820" cy="2514672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/>
                          <a:srcRect l="9781" t="17474" r="8915" b="18300"/>
                          <a:stretch/>
                        </pic:blipFill>
                        <pic:spPr bwMode="auto">
                          <a:xfrm>
                            <a:off x="106680" y="0"/>
                            <a:ext cx="2202180" cy="2250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" name="Text Box 99"/>
                        <wps:cNvSpPr txBox="1"/>
                        <wps:spPr>
                          <a:xfrm>
                            <a:off x="-60960" y="2286072"/>
                            <a:ext cx="230886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961047" w14:textId="76DE02B9" w:rsidR="00C46D9F" w:rsidRPr="00FC32DE" w:rsidRDefault="00C46D9F" w:rsidP="00C46D9F">
                              <w:pPr>
                                <w:pStyle w:val="Caption"/>
                                <w:rPr>
                                  <w:rFonts w:cs="Arial"/>
                                  <w:b/>
                                  <w:noProof/>
                                  <w:sz w:val="21"/>
                                  <w:szCs w:val="26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>: Schematic of Toffoli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FEB61" id="Group 100" o:spid="_x0000_s1073" style="position:absolute;left:0;text-align:left;margin-left:281.2pt;margin-top:.35pt;width:186.6pt;height:198pt;z-index:251708416;mso-width-relative:margin;mso-height-relative:margin" coordorigin="-609" coordsize="23698,251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/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">
                <v:shape id="Picture 96" o:spid="_x0000_s1074" type="#_x0000_t75" style="position:absolute;left:1066;width:22022;height:22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">
                  <v:imagedata r:id="rId47" o:title="" croptop="11452f" cropbottom="11993f" cropleft="6410f" cropright="5843f"/>
                </v:shape>
                <v:shape id="Text Box 99" o:spid="_x0000_s1075" type="#_x0000_t202" style="position:absolute;left:-609;top:22860;width:2308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EB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0Cn9f0g+QixsAAAD//wMAUEsBAi0AFAAGAAgAAAAhANvh9svuAAAAhQEAABMAAAAAAAAA&#10;AAAAAAAAAAAAAFtDb250ZW50X1R5cGVzXS54bWxQSwECLQAUAAYACAAAACEAWvQsW78AAAAVAQAA&#10;CwAAAAAAAAAAAAAAAAAfAQAAX3JlbHMvLnJlbHNQSwECLQAUAAYACAAAACEA6pgxAcYAAADbAAAA&#10;DwAAAAAAAAAAAAAAAAAHAgAAZHJzL2Rvd25yZXYueG1sUEsFBgAAAAADAAMAtwAAAPoCAAAAAA==&#10;" stroked="f">
                  <v:textbox style="mso-fit-shape-to-text:t" inset="0,0,0,0">
                    <w:txbxContent>
                      <w:p w14:paraId="31961047" w14:textId="76DE02B9" w:rsidR="00C46D9F" w:rsidRPr="00FC32DE" w:rsidRDefault="00C46D9F" w:rsidP="00C46D9F">
                        <w:pPr>
                          <w:pStyle w:val="Caption"/>
                          <w:rPr>
                            <w:rFonts w:cs="Arial"/>
                            <w:b/>
                            <w:noProof/>
                            <w:sz w:val="21"/>
                            <w:szCs w:val="26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r>
                          <w:t>: Schematic of Toffoli gate.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A1A59">
        <w:t>Toffoli Gate</w:t>
      </w:r>
      <w:bookmarkEnd w:id="21"/>
    </w:p>
    <w:p w14:paraId="640221EC" w14:textId="00B2FF08" w:rsidR="00DA1A59" w:rsidRDefault="00DA1A59" w:rsidP="00DA1A59">
      <w:pPr>
        <w:ind w:firstLine="0"/>
      </w:pPr>
      <w:r>
        <w:t xml:space="preserve"> The </w:t>
      </w:r>
      <w:r w:rsidR="00CC796E">
        <w:t xml:space="preserve">Toffoli gate, also known as a </w:t>
      </w:r>
      <w:r w:rsidR="00CC796E" w:rsidRPr="00CC796E">
        <w:rPr>
          <w:i/>
          <w:iCs/>
        </w:rPr>
        <w:t>controlled-controlled-NOT</w:t>
      </w:r>
      <w:r w:rsidR="00CC796E">
        <w:t xml:space="preserve"> </w:t>
      </w:r>
      <w:r w:rsidR="00CC796E" w:rsidRPr="00CC796E">
        <w:rPr>
          <w:i/>
          <w:iCs/>
        </w:rPr>
        <w:t>(CCNOT)</w:t>
      </w:r>
      <w:r w:rsidR="00CC796E">
        <w:t xml:space="preserve"> gate</w:t>
      </w:r>
      <w:r w:rsidR="00F1650C">
        <w:t>, is a universal reversible logic gate.</w:t>
      </w:r>
      <w:r w:rsidR="00CC796E">
        <w:t xml:space="preserve"> </w:t>
      </w:r>
    </w:p>
    <w:p w14:paraId="6DEE78E5" w14:textId="70A0E2B9" w:rsidR="00C46D9F" w:rsidRDefault="00C46D9F" w:rsidP="00DA1A59">
      <w:pPr>
        <w:ind w:firstLine="0"/>
      </w:pPr>
    </w:p>
    <w:p w14:paraId="6726D069" w14:textId="33A720F2" w:rsidR="00C46D9F" w:rsidRPr="007048C5" w:rsidRDefault="00C46D9F" w:rsidP="00DA1A59">
      <w:pPr>
        <w:ind w:firstLine="0"/>
      </w:pPr>
      <w:r>
        <w:t xml:space="preserve">The gate has three </w:t>
      </w:r>
      <w:r w:rsidR="00312098">
        <w:t xml:space="preserve">inputs and outputs. If the first two inputs are high, it flips the third </w:t>
      </w:r>
      <w:r w:rsidR="00C26D04">
        <w:t>output</w:t>
      </w:r>
      <w:r w:rsidR="00FF3B7D">
        <w:t>.</w:t>
      </w:r>
      <w:r w:rsidR="00C26D04">
        <w:t xml:space="preserve"> The first two outputs are </w:t>
      </w:r>
      <w:r w:rsidR="00FF3B7D">
        <w:t>mapped directly to the first two inputs.</w:t>
      </w:r>
    </w:p>
    <w:p w14:paraId="40DC4FEC" w14:textId="77777777" w:rsidR="00DA1A59" w:rsidRDefault="00DA1A59" w:rsidP="00DA1A59">
      <w:pPr>
        <w:ind w:firstLine="0"/>
        <w:jc w:val="center"/>
      </w:pPr>
    </w:p>
    <w:p w14:paraId="5EF2EDDE" w14:textId="5E97F669" w:rsidR="00DA1A59" w:rsidRDefault="00DA1A59" w:rsidP="00DA1A59">
      <w:pPr>
        <w:ind w:firstLine="0"/>
      </w:pPr>
    </w:p>
    <w:p w14:paraId="289C5563" w14:textId="323DE8AB" w:rsidR="00DA1A59" w:rsidRDefault="00DA1A59" w:rsidP="00DA1A59">
      <w:pPr>
        <w:ind w:firstLine="0"/>
      </w:pPr>
    </w:p>
    <w:p w14:paraId="2FBF6CA8" w14:textId="640BF498" w:rsidR="00DA1A59" w:rsidRDefault="00DA1A59" w:rsidP="00DA1A59">
      <w:pPr>
        <w:ind w:firstLine="0"/>
      </w:pPr>
    </w:p>
    <w:tbl>
      <w:tblPr>
        <w:tblStyle w:val="TableGrid"/>
        <w:tblpPr w:leftFromText="180" w:rightFromText="180" w:vertAnchor="page" w:horzAnchor="page" w:tblpX="6253" w:tblpY="5557"/>
        <w:tblW w:w="0" w:type="auto"/>
        <w:tblLayout w:type="fixed"/>
        <w:tblLook w:val="04A0" w:firstRow="1" w:lastRow="0" w:firstColumn="1" w:lastColumn="0" w:noHBand="0" w:noVBand="1"/>
      </w:tblPr>
      <w:tblGrid>
        <w:gridCol w:w="510"/>
        <w:gridCol w:w="510"/>
        <w:gridCol w:w="511"/>
        <w:gridCol w:w="510"/>
        <w:gridCol w:w="510"/>
        <w:gridCol w:w="511"/>
      </w:tblGrid>
      <w:tr w:rsidR="000C3B51" w14:paraId="5595A9B0" w14:textId="77777777" w:rsidTr="002105F7">
        <w:tc>
          <w:tcPr>
            <w:tcW w:w="1531" w:type="dxa"/>
            <w:gridSpan w:val="3"/>
            <w:shd w:val="clear" w:color="auto" w:fill="000000" w:themeFill="text1"/>
          </w:tcPr>
          <w:p w14:paraId="4A679F99" w14:textId="77777777" w:rsidR="000C3B51" w:rsidRPr="00986AC4" w:rsidRDefault="000C3B51" w:rsidP="002105F7">
            <w:pPr>
              <w:ind w:firstLine="0"/>
              <w:jc w:val="center"/>
              <w:rPr>
                <w:b/>
                <w:bCs/>
              </w:rPr>
            </w:pPr>
            <w:r w:rsidRPr="001506D3">
              <w:rPr>
                <w:b/>
                <w:bCs/>
                <w:color w:val="FFFFFF" w:themeColor="background1"/>
              </w:rPr>
              <w:t>Input</w:t>
            </w:r>
          </w:p>
        </w:tc>
        <w:tc>
          <w:tcPr>
            <w:tcW w:w="1531" w:type="dxa"/>
            <w:gridSpan w:val="3"/>
            <w:shd w:val="clear" w:color="auto" w:fill="000000" w:themeFill="text1"/>
          </w:tcPr>
          <w:p w14:paraId="04629909" w14:textId="77777777" w:rsidR="000C3B51" w:rsidRPr="00986AC4" w:rsidRDefault="000C3B51" w:rsidP="002105F7">
            <w:pPr>
              <w:ind w:firstLine="0"/>
              <w:jc w:val="center"/>
              <w:rPr>
                <w:b/>
                <w:bCs/>
              </w:rPr>
            </w:pPr>
            <w:r w:rsidRPr="00986AC4">
              <w:rPr>
                <w:b/>
                <w:bCs/>
              </w:rPr>
              <w:t>Output</w:t>
            </w:r>
          </w:p>
        </w:tc>
      </w:tr>
      <w:tr w:rsidR="000C3B51" w14:paraId="171DFCED" w14:textId="77777777" w:rsidTr="002105F7">
        <w:tc>
          <w:tcPr>
            <w:tcW w:w="510" w:type="dxa"/>
            <w:shd w:val="clear" w:color="auto" w:fill="000000" w:themeFill="text1"/>
          </w:tcPr>
          <w:p w14:paraId="699BA059" w14:textId="77777777" w:rsidR="000C3B51" w:rsidRPr="00B661B3" w:rsidRDefault="000C3B51" w:rsidP="002105F7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</w:t>
            </w:r>
          </w:p>
        </w:tc>
        <w:tc>
          <w:tcPr>
            <w:tcW w:w="510" w:type="dxa"/>
            <w:shd w:val="clear" w:color="auto" w:fill="000000" w:themeFill="text1"/>
          </w:tcPr>
          <w:p w14:paraId="12636741" w14:textId="77777777" w:rsidR="000C3B51" w:rsidRPr="00B661B3" w:rsidRDefault="000C3B51" w:rsidP="002105F7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</w:t>
            </w:r>
          </w:p>
        </w:tc>
        <w:tc>
          <w:tcPr>
            <w:tcW w:w="511" w:type="dxa"/>
            <w:shd w:val="clear" w:color="auto" w:fill="000000" w:themeFill="text1"/>
          </w:tcPr>
          <w:p w14:paraId="0A7CD1D4" w14:textId="77777777" w:rsidR="000C3B51" w:rsidRDefault="000C3B51" w:rsidP="002105F7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</w:t>
            </w:r>
          </w:p>
        </w:tc>
        <w:tc>
          <w:tcPr>
            <w:tcW w:w="510" w:type="dxa"/>
            <w:shd w:val="clear" w:color="auto" w:fill="000000" w:themeFill="text1"/>
          </w:tcPr>
          <w:p w14:paraId="718A61BE" w14:textId="77777777" w:rsidR="000C3B51" w:rsidRPr="00B661B3" w:rsidRDefault="000C3B51" w:rsidP="002105F7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</w:t>
            </w:r>
          </w:p>
        </w:tc>
        <w:tc>
          <w:tcPr>
            <w:tcW w:w="510" w:type="dxa"/>
            <w:shd w:val="clear" w:color="auto" w:fill="000000" w:themeFill="text1"/>
          </w:tcPr>
          <w:p w14:paraId="64D4AAE9" w14:textId="77777777" w:rsidR="000C3B51" w:rsidRDefault="000C3B51" w:rsidP="002105F7">
            <w:pPr>
              <w:ind w:firstLine="0"/>
              <w:jc w:val="center"/>
            </w:pPr>
            <w:r>
              <w:t>Q</w:t>
            </w:r>
          </w:p>
        </w:tc>
        <w:tc>
          <w:tcPr>
            <w:tcW w:w="511" w:type="dxa"/>
            <w:shd w:val="clear" w:color="auto" w:fill="000000" w:themeFill="text1"/>
          </w:tcPr>
          <w:p w14:paraId="4DAD9445" w14:textId="77777777" w:rsidR="000C3B51" w:rsidRDefault="000C3B51" w:rsidP="002105F7">
            <w:pPr>
              <w:ind w:firstLine="0"/>
              <w:jc w:val="center"/>
            </w:pPr>
            <w:r>
              <w:t>R</w:t>
            </w:r>
          </w:p>
        </w:tc>
      </w:tr>
      <w:tr w:rsidR="000C3B51" w14:paraId="7CD27369" w14:textId="77777777" w:rsidTr="002105F7">
        <w:tc>
          <w:tcPr>
            <w:tcW w:w="510" w:type="dxa"/>
          </w:tcPr>
          <w:p w14:paraId="747CCC1D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72AF6154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4D35C9D4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238C9CAA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6462E6A5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41372D52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</w:tr>
      <w:tr w:rsidR="000C3B51" w14:paraId="5D0842FA" w14:textId="77777777" w:rsidTr="002105F7">
        <w:tc>
          <w:tcPr>
            <w:tcW w:w="510" w:type="dxa"/>
          </w:tcPr>
          <w:p w14:paraId="30A26E12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626563CE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66B2C9AC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73EFC4A4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5057BCC4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50F18857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</w:tr>
      <w:tr w:rsidR="000C3B51" w14:paraId="63FB3772" w14:textId="77777777" w:rsidTr="002105F7">
        <w:tc>
          <w:tcPr>
            <w:tcW w:w="510" w:type="dxa"/>
          </w:tcPr>
          <w:p w14:paraId="20FE54B4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580435BC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348E5DEA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54B5B412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59C9FD1D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350034ED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</w:tr>
      <w:tr w:rsidR="000C3B51" w14:paraId="7258D499" w14:textId="77777777" w:rsidTr="002105F7">
        <w:tc>
          <w:tcPr>
            <w:tcW w:w="510" w:type="dxa"/>
          </w:tcPr>
          <w:p w14:paraId="378AF7F7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6957999E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60AD28E6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6E06EBF9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1A97A94B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47466335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</w:tr>
      <w:tr w:rsidR="000C3B51" w14:paraId="37A39C4A" w14:textId="77777777" w:rsidTr="002105F7">
        <w:tc>
          <w:tcPr>
            <w:tcW w:w="510" w:type="dxa"/>
          </w:tcPr>
          <w:p w14:paraId="54E0E472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52A8D4C9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31F80806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1358A254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4A582351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324FBA1C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</w:tr>
      <w:tr w:rsidR="000C3B51" w14:paraId="2636876C" w14:textId="77777777" w:rsidTr="002105F7">
        <w:tc>
          <w:tcPr>
            <w:tcW w:w="510" w:type="dxa"/>
          </w:tcPr>
          <w:p w14:paraId="1AAF8DBD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5BDD50BE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546F74FF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52E82AA9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2FB96EEF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1" w:type="dxa"/>
          </w:tcPr>
          <w:p w14:paraId="77E1A2FC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</w:tr>
      <w:tr w:rsidR="000C3B51" w14:paraId="11EED33B" w14:textId="77777777" w:rsidTr="002105F7">
        <w:tc>
          <w:tcPr>
            <w:tcW w:w="510" w:type="dxa"/>
          </w:tcPr>
          <w:p w14:paraId="14F6070A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3D78C514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5D2D5DD1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3074F4B1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11DBF502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3E5304E0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</w:tr>
      <w:tr w:rsidR="000C3B51" w14:paraId="0A1E623A" w14:textId="77777777" w:rsidTr="002105F7">
        <w:tc>
          <w:tcPr>
            <w:tcW w:w="510" w:type="dxa"/>
          </w:tcPr>
          <w:p w14:paraId="122A2759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76343B8C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4CDD6F3B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6601108F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0" w:type="dxa"/>
          </w:tcPr>
          <w:p w14:paraId="51E52DE4" w14:textId="77777777" w:rsidR="000C3B51" w:rsidRDefault="000C3B51" w:rsidP="002105F7">
            <w:pPr>
              <w:ind w:firstLine="0"/>
              <w:jc w:val="center"/>
            </w:pPr>
            <w:r>
              <w:t>1</w:t>
            </w:r>
          </w:p>
        </w:tc>
        <w:tc>
          <w:tcPr>
            <w:tcW w:w="511" w:type="dxa"/>
          </w:tcPr>
          <w:p w14:paraId="601E6BE7" w14:textId="77777777" w:rsidR="000C3B51" w:rsidRDefault="000C3B51" w:rsidP="002105F7">
            <w:pPr>
              <w:ind w:firstLine="0"/>
              <w:jc w:val="center"/>
            </w:pPr>
            <w:r>
              <w:t>0</w:t>
            </w:r>
          </w:p>
        </w:tc>
      </w:tr>
    </w:tbl>
    <w:p w14:paraId="5DB83B73" w14:textId="47AA37DE" w:rsidR="00DA1A59" w:rsidRDefault="000C3B51" w:rsidP="00DA1A59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82E136B" wp14:editId="60370209">
                <wp:simplePos x="0" y="0"/>
                <wp:positionH relativeFrom="column">
                  <wp:posOffset>919480</wp:posOffset>
                </wp:positionH>
                <wp:positionV relativeFrom="paragraph">
                  <wp:posOffset>15240</wp:posOffset>
                </wp:positionV>
                <wp:extent cx="3825240" cy="2979420"/>
                <wp:effectExtent l="0" t="0" r="3810" b="0"/>
                <wp:wrapSquare wrapText="bothSides"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5240" cy="2979420"/>
                          <a:chOff x="213360" y="7620"/>
                          <a:chExt cx="3825240" cy="2979420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 l="10276" t="8685" r="10409" b="7692"/>
                          <a:stretch/>
                        </pic:blipFill>
                        <pic:spPr bwMode="auto">
                          <a:xfrm>
                            <a:off x="213360" y="7620"/>
                            <a:ext cx="1864995" cy="254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1" name="Text Box 101"/>
                        <wps:cNvSpPr txBox="1"/>
                        <wps:spPr>
                          <a:xfrm>
                            <a:off x="411480" y="2758440"/>
                            <a:ext cx="362712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3C032C" w14:textId="2EDE2F8C" w:rsidR="000C3B51" w:rsidRPr="000C2C5E" w:rsidRDefault="000C3B51" w:rsidP="000C3B51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>: Output and reference truth table for Toffoli gate.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2E136B" id="Group 102" o:spid="_x0000_s1076" style="position:absolute;left:0;text-align:left;margin-left:72.4pt;margin-top:1.2pt;width:301.2pt;height:234.6pt;z-index:251711488;mso-width-relative:margin;mso-height-relative:margin" coordorigin="2133,76" coordsize="38252,297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+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">
                <v:shape id="Picture 97" o:spid="_x0000_s1077" type="#_x0000_t75" style="position:absolute;left:2133;top:76;width:18650;height:25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">
                  <v:imagedata r:id="rId49" o:title="" croptop="5692f" cropbottom="5041f" cropleft="6734f" cropright="6822f"/>
                </v:shape>
                <v:shape id="Text Box 101" o:spid="_x0000_s1078" type="#_x0000_t202" style="position:absolute;left:4114;top:27584;width:3627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oztxAAAANw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sxH8PZMukIs7AAAA//8DAFBLAQItABQABgAIAAAAIQDb4fbL7gAAAIUBAAATAAAAAAAAAAAA&#10;AAAAAAAAAABbQ29udGVudF9UeXBlc10ueG1sUEsBAi0AFAAGAAgAAAAhAFr0LFu/AAAAFQEAAAsA&#10;AAAAAAAAAAAAAAAAHwEAAF9yZWxzLy5yZWxzUEsBAi0AFAAGAAgAAAAhAPz6jO3EAAAA3AAAAA8A&#10;AAAAAAAAAAAAAAAABwIAAGRycy9kb3ducmV2LnhtbFBLBQYAAAAAAwADALcAAAD4AgAAAAA=&#10;" stroked="f">
                  <v:textbox style="mso-fit-shape-to-text:t" inset="0,0,0,0">
                    <w:txbxContent>
                      <w:p w14:paraId="6A3C032C" w14:textId="2EDE2F8C" w:rsidR="000C3B51" w:rsidRPr="000C2C5E" w:rsidRDefault="000C3B51" w:rsidP="000C3B51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>: Output and reference truth table for Toffoli gate.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FCDA37C" w14:textId="3CB7BF42" w:rsidR="00DA1A59" w:rsidRDefault="00DA1A59" w:rsidP="00DA1A59">
      <w:pPr>
        <w:ind w:firstLine="0"/>
      </w:pPr>
    </w:p>
    <w:p w14:paraId="0F05BDCB" w14:textId="6E97A814" w:rsidR="00DA1A59" w:rsidRDefault="00DA1A59" w:rsidP="00DA1A59">
      <w:pPr>
        <w:ind w:firstLine="0"/>
      </w:pPr>
    </w:p>
    <w:p w14:paraId="6A4EBE08" w14:textId="77777777" w:rsidR="00DA1A59" w:rsidRDefault="00DA1A59" w:rsidP="00DA1A59">
      <w:pPr>
        <w:ind w:firstLine="0"/>
      </w:pPr>
    </w:p>
    <w:p w14:paraId="69DD15F7" w14:textId="77777777" w:rsidR="00DA1A59" w:rsidRDefault="00DA1A59" w:rsidP="00DA1A59">
      <w:pPr>
        <w:ind w:firstLine="0"/>
      </w:pPr>
    </w:p>
    <w:p w14:paraId="61A0957F" w14:textId="77777777" w:rsidR="00DA1A59" w:rsidRDefault="00DA1A59" w:rsidP="00DA1A59">
      <w:pPr>
        <w:ind w:firstLine="0"/>
      </w:pPr>
    </w:p>
    <w:p w14:paraId="68941123" w14:textId="099E881F" w:rsidR="00DA1A59" w:rsidRDefault="00DA1A59" w:rsidP="00DA1A59">
      <w:pPr>
        <w:ind w:firstLine="0"/>
      </w:pPr>
    </w:p>
    <w:p w14:paraId="36E414DC" w14:textId="2402326F" w:rsidR="002D6931" w:rsidRDefault="002D6931" w:rsidP="00780F04">
      <w:pPr>
        <w:ind w:firstLine="0"/>
      </w:pPr>
    </w:p>
    <w:p w14:paraId="03558473" w14:textId="3CB8E4BB" w:rsidR="002D6931" w:rsidRDefault="002D6931" w:rsidP="00780F04">
      <w:pPr>
        <w:ind w:firstLine="0"/>
      </w:pPr>
    </w:p>
    <w:p w14:paraId="72A15FF0" w14:textId="6036DB93" w:rsidR="002D6931" w:rsidRDefault="002D6931" w:rsidP="00780F04">
      <w:pPr>
        <w:ind w:firstLine="0"/>
      </w:pPr>
    </w:p>
    <w:p w14:paraId="339273FD" w14:textId="1CB09BD1" w:rsidR="002D6931" w:rsidRDefault="002D6931" w:rsidP="00780F04">
      <w:pPr>
        <w:ind w:firstLine="0"/>
      </w:pPr>
    </w:p>
    <w:p w14:paraId="7934E0DF" w14:textId="04375B29" w:rsidR="002D6931" w:rsidRDefault="002D6931" w:rsidP="00780F04">
      <w:pPr>
        <w:ind w:firstLine="0"/>
      </w:pPr>
    </w:p>
    <w:p w14:paraId="5AB0DEAD" w14:textId="5BB681FC" w:rsidR="00C919F0" w:rsidRPr="008046EB" w:rsidRDefault="00C919F0" w:rsidP="00780F04">
      <w:pPr>
        <w:ind w:firstLine="0"/>
      </w:pPr>
    </w:p>
    <w:p w14:paraId="4DC5DF0D" w14:textId="4CDE622C" w:rsidR="00D839F7" w:rsidRDefault="00EF689A" w:rsidP="00D0528D">
      <w:pPr>
        <w:pStyle w:val="Heading3"/>
      </w:pPr>
      <w:bookmarkStart w:id="22" w:name="_Toc44360818"/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7407A87" wp14:editId="51F1546C">
                <wp:simplePos x="0" y="0"/>
                <wp:positionH relativeFrom="margin">
                  <wp:align>right</wp:align>
                </wp:positionH>
                <wp:positionV relativeFrom="paragraph">
                  <wp:posOffset>200660</wp:posOffset>
                </wp:positionV>
                <wp:extent cx="3321050" cy="2266950"/>
                <wp:effectExtent l="0" t="0" r="0" b="0"/>
                <wp:wrapTight wrapText="bothSides">
                  <wp:wrapPolygon edited="0">
                    <wp:start x="0" y="0"/>
                    <wp:lineTo x="0" y="21418"/>
                    <wp:lineTo x="21435" y="21418"/>
                    <wp:lineTo x="21435" y="0"/>
                    <wp:lineTo x="0" y="0"/>
                  </wp:wrapPolygon>
                </wp:wrapTight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266950"/>
                          <a:chOff x="381001" y="0"/>
                          <a:chExt cx="3321684" cy="2266950"/>
                        </a:xfrm>
                      </wpg:grpSpPr>
                      <pic:pic xmlns:pic="http://schemas.openxmlformats.org/drawingml/2006/picture">
                        <pic:nvPicPr>
                          <pic:cNvPr id="109" name="Picture 109" descr="A close up of a devi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/>
                          <a:srcRect l="10539" t="29945" r="14230" b="35013"/>
                          <a:stretch/>
                        </pic:blipFill>
                        <pic:spPr bwMode="auto">
                          <a:xfrm>
                            <a:off x="390434" y="0"/>
                            <a:ext cx="3312251" cy="1996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381001" y="2038350"/>
                            <a:ext cx="329945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E7DEC7" w14:textId="48196F17" w:rsidR="00AE0D5C" w:rsidRPr="00DD40F3" w:rsidRDefault="00AE0D5C" w:rsidP="008A0E63">
                              <w:pPr>
                                <w:pStyle w:val="Caption"/>
                                <w:ind w:firstLine="0"/>
                                <w:rPr>
                                  <w:rFonts w:cs="Arial"/>
                                  <w:b/>
                                  <w:iCs/>
                                  <w:noProof/>
                                  <w:sz w:val="24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>: Schematic of reversible 1-bit full adder circuit.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07A87" id="Group 111" o:spid="_x0000_s1079" style="position:absolute;left:0;text-align:left;margin-left:210.3pt;margin-top:15.8pt;width:261.5pt;height:178.5pt;z-index:251719680;mso-position-horizontal:right;mso-position-horizontal-relative:margin;mso-width-relative:margin;mso-height-relative:margin" coordorigin="3810" coordsize="33216,22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/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">
                <v:shape id="Picture 109" o:spid="_x0000_s1080" type="#_x0000_t75" alt="A close up of a device&#10;&#10;Description automatically generated" style="position:absolute;left:3904;width:33122;height:19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">
                  <v:imagedata r:id="rId51" o:title="A close up of a device&#10;&#10;Description automatically generated" croptop="19625f" cropbottom="22946f" cropleft="6907f" cropright="9326f"/>
                </v:shape>
                <v:shape id="Text Box 110" o:spid="_x0000_s1081" type="#_x0000_t202" style="position:absolute;left:3810;top:20383;width:3299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+r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Lw5RmZQG9/AQAA//8DAFBLAQItABQABgAIAAAAIQDb4fbL7gAAAIUBAAATAAAAAAAA&#10;AAAAAAAAAAAAAABbQ29udGVudF9UeXBlc10ueG1sUEsBAi0AFAAGAAgAAAAhAFr0LFu/AAAAFQEA&#10;AAsAAAAAAAAAAAAAAAAAHwEAAF9yZWxzLy5yZWxzUEsBAi0AFAAGAAgAAAAhABZvv6vHAAAA3AAA&#10;AA8AAAAAAAAAAAAAAAAABwIAAGRycy9kb3ducmV2LnhtbFBLBQYAAAAAAwADALcAAAD7AgAAAAA=&#10;" stroked="f">
                  <v:textbox style="mso-fit-shape-to-text:t" inset="0,0,0,0">
                    <w:txbxContent>
                      <w:p w14:paraId="53E7DEC7" w14:textId="48196F17" w:rsidR="00AE0D5C" w:rsidRPr="00DD40F3" w:rsidRDefault="00AE0D5C" w:rsidP="008A0E63">
                        <w:pPr>
                          <w:pStyle w:val="Caption"/>
                          <w:ind w:firstLine="0"/>
                          <w:rPr>
                            <w:rFonts w:cs="Arial"/>
                            <w:b/>
                            <w:iCs/>
                            <w:noProof/>
                            <w:sz w:val="24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r>
                          <w:t>: Schematic of reversible 1-bit full adder circuit.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D839F7">
        <w:t xml:space="preserve">1-bit Full </w:t>
      </w:r>
      <w:r w:rsidR="0056250C">
        <w:t>Adder</w:t>
      </w:r>
      <w:bookmarkEnd w:id="22"/>
    </w:p>
    <w:p w14:paraId="5C80D83F" w14:textId="12DD48EE" w:rsidR="0085196B" w:rsidRDefault="00D839F7" w:rsidP="0085196B">
      <w:pPr>
        <w:ind w:firstLine="0"/>
      </w:pPr>
      <w:r>
        <w:t xml:space="preserve">The </w:t>
      </w:r>
      <w:r>
        <w:t xml:space="preserve">full adder </w:t>
      </w:r>
      <w:r w:rsidR="00E720B2">
        <w:t xml:space="preserve">circuit takes three inputs A and B, and a third input representing the carry-bit as </w:t>
      </w:r>
      <w:r w:rsidR="0052542B">
        <w:t xml:space="preserve">C. The output carry-bit is represented as </w:t>
      </w:r>
      <w:proofErr w:type="spellStart"/>
      <w:r w:rsidR="0052542B" w:rsidRPr="009A51C5">
        <w:rPr>
          <w:i/>
          <w:iCs/>
        </w:rPr>
        <w:t>Cout</w:t>
      </w:r>
      <w:proofErr w:type="spellEnd"/>
      <w:r w:rsidR="0052542B">
        <w:t>, and the su</w:t>
      </w:r>
      <w:r w:rsidR="00920BAE">
        <w:t xml:space="preserve">m as </w:t>
      </w:r>
      <w:r w:rsidR="00920BAE" w:rsidRPr="009A51C5">
        <w:rPr>
          <w:i/>
          <w:iCs/>
        </w:rPr>
        <w:t>SUM</w:t>
      </w:r>
      <w:r w:rsidR="00920BAE">
        <w:t xml:space="preserve">. The </w:t>
      </w:r>
      <w:r w:rsidR="0085196B">
        <w:t>circuit also</w:t>
      </w:r>
      <w:r w:rsidR="00920BAE">
        <w:t xml:space="preserve"> provides two </w:t>
      </w:r>
      <w:r w:rsidR="00920BAE">
        <w:rPr>
          <w:i/>
          <w:iCs/>
        </w:rPr>
        <w:t>garbage</w:t>
      </w:r>
      <w:r w:rsidR="00920BAE">
        <w:t xml:space="preserve"> outputs</w:t>
      </w:r>
      <w:r w:rsidR="009A51C5">
        <w:t xml:space="preserve"> </w:t>
      </w:r>
      <w:r w:rsidR="009A51C5" w:rsidRPr="009A51C5">
        <w:rPr>
          <w:i/>
          <w:iCs/>
        </w:rPr>
        <w:t>Gar1</w:t>
      </w:r>
      <w:r w:rsidR="009A51C5">
        <w:t xml:space="preserve"> and </w:t>
      </w:r>
      <w:r w:rsidR="009A51C5" w:rsidRPr="009A51C5">
        <w:rPr>
          <w:i/>
          <w:iCs/>
        </w:rPr>
        <w:t>Gar2</w:t>
      </w:r>
      <w:r w:rsidR="00920BAE">
        <w:t xml:space="preserve">, to maintain </w:t>
      </w:r>
      <w:r w:rsidR="0085196B">
        <w:t xml:space="preserve">reversibility. </w:t>
      </w:r>
      <w:r w:rsidR="00EF689A">
        <w:t xml:space="preserve">    </w:t>
      </w:r>
      <w:r w:rsidR="00AE0D5C">
        <w:t>.</w:t>
      </w:r>
    </w:p>
    <w:tbl>
      <w:tblPr>
        <w:tblStyle w:val="TableGrid"/>
        <w:tblpPr w:leftFromText="180" w:rightFromText="180" w:vertAnchor="page" w:horzAnchor="margin" w:tblpXSpec="right" w:tblpY="2011"/>
        <w:tblW w:w="0" w:type="auto"/>
        <w:tblLayout w:type="fixed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341"/>
        <w:gridCol w:w="339"/>
        <w:gridCol w:w="680"/>
        <w:gridCol w:w="680"/>
        <w:gridCol w:w="682"/>
      </w:tblGrid>
      <w:tr w:rsidR="007472D9" w14:paraId="77B23A4F" w14:textId="77777777" w:rsidTr="007472D9">
        <w:tc>
          <w:tcPr>
            <w:tcW w:w="2381" w:type="dxa"/>
            <w:gridSpan w:val="4"/>
            <w:shd w:val="clear" w:color="auto" w:fill="000000" w:themeFill="text1"/>
          </w:tcPr>
          <w:p w14:paraId="6A5C16A5" w14:textId="77777777" w:rsidR="007472D9" w:rsidRPr="00986AC4" w:rsidRDefault="007472D9" w:rsidP="007472D9">
            <w:pPr>
              <w:ind w:firstLine="0"/>
              <w:jc w:val="center"/>
              <w:rPr>
                <w:b/>
                <w:bCs/>
              </w:rPr>
            </w:pPr>
            <w:r w:rsidRPr="001506D3">
              <w:rPr>
                <w:b/>
                <w:bCs/>
                <w:color w:val="FFFFFF" w:themeColor="background1"/>
              </w:rPr>
              <w:lastRenderedPageBreak/>
              <w:t>Input</w:t>
            </w:r>
          </w:p>
        </w:tc>
        <w:tc>
          <w:tcPr>
            <w:tcW w:w="2381" w:type="dxa"/>
            <w:gridSpan w:val="4"/>
            <w:shd w:val="clear" w:color="auto" w:fill="000000" w:themeFill="text1"/>
          </w:tcPr>
          <w:p w14:paraId="69DDA93B" w14:textId="77777777" w:rsidR="007472D9" w:rsidRPr="00986AC4" w:rsidRDefault="007472D9" w:rsidP="007472D9">
            <w:pPr>
              <w:ind w:firstLine="0"/>
              <w:jc w:val="center"/>
              <w:rPr>
                <w:b/>
                <w:bCs/>
              </w:rPr>
            </w:pPr>
            <w:r w:rsidRPr="00986AC4">
              <w:rPr>
                <w:b/>
                <w:bCs/>
              </w:rPr>
              <w:t>Output</w:t>
            </w:r>
          </w:p>
        </w:tc>
      </w:tr>
      <w:tr w:rsidR="007472D9" w14:paraId="7F0E0A18" w14:textId="77777777" w:rsidTr="007472D9">
        <w:tc>
          <w:tcPr>
            <w:tcW w:w="680" w:type="dxa"/>
            <w:shd w:val="clear" w:color="auto" w:fill="000000" w:themeFill="text1"/>
          </w:tcPr>
          <w:p w14:paraId="0B73EEE6" w14:textId="77777777" w:rsidR="007472D9" w:rsidRPr="00B661B3" w:rsidRDefault="007472D9" w:rsidP="007472D9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</w:t>
            </w:r>
          </w:p>
        </w:tc>
        <w:tc>
          <w:tcPr>
            <w:tcW w:w="680" w:type="dxa"/>
            <w:shd w:val="clear" w:color="auto" w:fill="000000" w:themeFill="text1"/>
          </w:tcPr>
          <w:p w14:paraId="79A0AD51" w14:textId="77777777" w:rsidR="007472D9" w:rsidRPr="00B661B3" w:rsidRDefault="007472D9" w:rsidP="007472D9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</w:t>
            </w:r>
          </w:p>
        </w:tc>
        <w:tc>
          <w:tcPr>
            <w:tcW w:w="680" w:type="dxa"/>
            <w:shd w:val="clear" w:color="auto" w:fill="000000" w:themeFill="text1"/>
          </w:tcPr>
          <w:p w14:paraId="2425EC5F" w14:textId="77777777" w:rsidR="007472D9" w:rsidRDefault="007472D9" w:rsidP="007472D9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</w:t>
            </w:r>
          </w:p>
        </w:tc>
        <w:tc>
          <w:tcPr>
            <w:tcW w:w="680" w:type="dxa"/>
            <w:gridSpan w:val="2"/>
            <w:shd w:val="clear" w:color="auto" w:fill="000000" w:themeFill="text1"/>
          </w:tcPr>
          <w:p w14:paraId="5DE9BA5F" w14:textId="77777777" w:rsidR="007472D9" w:rsidRPr="00B661B3" w:rsidRDefault="007472D9" w:rsidP="007472D9">
            <w:pPr>
              <w:tabs>
                <w:tab w:val="left" w:pos="2910"/>
              </w:tabs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Sum</w:t>
            </w:r>
          </w:p>
        </w:tc>
        <w:tc>
          <w:tcPr>
            <w:tcW w:w="680" w:type="dxa"/>
            <w:shd w:val="clear" w:color="auto" w:fill="000000" w:themeFill="text1"/>
          </w:tcPr>
          <w:p w14:paraId="6A9FC1C0" w14:textId="77777777" w:rsidR="007472D9" w:rsidRDefault="007472D9" w:rsidP="007472D9">
            <w:pPr>
              <w:ind w:firstLine="0"/>
              <w:jc w:val="center"/>
            </w:pPr>
            <w:proofErr w:type="spellStart"/>
            <w:r>
              <w:t>Cout</w:t>
            </w:r>
            <w:proofErr w:type="spellEnd"/>
          </w:p>
        </w:tc>
        <w:tc>
          <w:tcPr>
            <w:tcW w:w="680" w:type="dxa"/>
            <w:shd w:val="clear" w:color="auto" w:fill="000000" w:themeFill="text1"/>
          </w:tcPr>
          <w:p w14:paraId="0DD8CA87" w14:textId="77777777" w:rsidR="007472D9" w:rsidRDefault="007472D9" w:rsidP="007472D9">
            <w:pPr>
              <w:ind w:firstLine="0"/>
              <w:jc w:val="center"/>
            </w:pPr>
            <w:r>
              <w:t>Gar1</w:t>
            </w:r>
          </w:p>
        </w:tc>
        <w:tc>
          <w:tcPr>
            <w:tcW w:w="682" w:type="dxa"/>
            <w:shd w:val="clear" w:color="auto" w:fill="000000" w:themeFill="text1"/>
          </w:tcPr>
          <w:p w14:paraId="50DE6679" w14:textId="77777777" w:rsidR="007472D9" w:rsidRDefault="007472D9" w:rsidP="007472D9">
            <w:pPr>
              <w:ind w:firstLine="0"/>
              <w:jc w:val="center"/>
            </w:pPr>
            <w:r>
              <w:t>Gar2</w:t>
            </w:r>
          </w:p>
        </w:tc>
      </w:tr>
      <w:tr w:rsidR="007472D9" w14:paraId="323A243D" w14:textId="77777777" w:rsidTr="007472D9">
        <w:tc>
          <w:tcPr>
            <w:tcW w:w="680" w:type="dxa"/>
          </w:tcPr>
          <w:p w14:paraId="58A62843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796381C1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7975CD22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  <w:gridSpan w:val="2"/>
          </w:tcPr>
          <w:p w14:paraId="374B93A7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696C42B6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7948202C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2" w:type="dxa"/>
          </w:tcPr>
          <w:p w14:paraId="5F0732F1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</w:tr>
      <w:tr w:rsidR="007472D9" w14:paraId="38A7AB1D" w14:textId="77777777" w:rsidTr="007472D9">
        <w:tc>
          <w:tcPr>
            <w:tcW w:w="680" w:type="dxa"/>
          </w:tcPr>
          <w:p w14:paraId="7B8D0615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6C2F503B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6E25EA55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  <w:gridSpan w:val="2"/>
          </w:tcPr>
          <w:p w14:paraId="3F9BA54E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512186DD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0E3FAAD9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2" w:type="dxa"/>
          </w:tcPr>
          <w:p w14:paraId="3B8A0326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</w:tr>
      <w:tr w:rsidR="007472D9" w14:paraId="4811B559" w14:textId="77777777" w:rsidTr="007472D9">
        <w:tc>
          <w:tcPr>
            <w:tcW w:w="680" w:type="dxa"/>
          </w:tcPr>
          <w:p w14:paraId="135C3701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53B6CF12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2732B7BD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  <w:gridSpan w:val="2"/>
          </w:tcPr>
          <w:p w14:paraId="5FBF8B1A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52483C30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3839CBD0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2" w:type="dxa"/>
          </w:tcPr>
          <w:p w14:paraId="1C4CC441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</w:tr>
      <w:tr w:rsidR="007472D9" w14:paraId="793289D5" w14:textId="77777777" w:rsidTr="007472D9">
        <w:tc>
          <w:tcPr>
            <w:tcW w:w="680" w:type="dxa"/>
          </w:tcPr>
          <w:p w14:paraId="6A66F8F6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0B69E936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7924690C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  <w:gridSpan w:val="2"/>
          </w:tcPr>
          <w:p w14:paraId="04DEE68D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763F65FE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7938B901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2" w:type="dxa"/>
          </w:tcPr>
          <w:p w14:paraId="101E65C2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</w:tr>
      <w:tr w:rsidR="007472D9" w14:paraId="13952964" w14:textId="77777777" w:rsidTr="007472D9">
        <w:tc>
          <w:tcPr>
            <w:tcW w:w="680" w:type="dxa"/>
          </w:tcPr>
          <w:p w14:paraId="22DE9FB9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51A2530C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5B58E134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  <w:gridSpan w:val="2"/>
          </w:tcPr>
          <w:p w14:paraId="7BC46CAA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3989C1B9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74D9BBBB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2" w:type="dxa"/>
          </w:tcPr>
          <w:p w14:paraId="6003F9DB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</w:tr>
      <w:tr w:rsidR="007472D9" w14:paraId="1B2BEC51" w14:textId="77777777" w:rsidTr="007472D9">
        <w:tc>
          <w:tcPr>
            <w:tcW w:w="680" w:type="dxa"/>
          </w:tcPr>
          <w:p w14:paraId="5C61AB35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29F1EDD7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413E25ED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  <w:gridSpan w:val="2"/>
          </w:tcPr>
          <w:p w14:paraId="0841C041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5D793835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0E6E24BF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2" w:type="dxa"/>
          </w:tcPr>
          <w:p w14:paraId="32845E8C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</w:tr>
      <w:tr w:rsidR="007472D9" w14:paraId="00F81F44" w14:textId="77777777" w:rsidTr="007472D9">
        <w:tc>
          <w:tcPr>
            <w:tcW w:w="680" w:type="dxa"/>
          </w:tcPr>
          <w:p w14:paraId="7F158F87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79301F68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4631D23D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  <w:gridSpan w:val="2"/>
          </w:tcPr>
          <w:p w14:paraId="005B58F0" w14:textId="77777777" w:rsidR="007472D9" w:rsidRDefault="007472D9" w:rsidP="007472D9">
            <w:pPr>
              <w:ind w:firstLine="0"/>
              <w:jc w:val="center"/>
            </w:pPr>
            <w:r>
              <w:t>0</w:t>
            </w:r>
          </w:p>
        </w:tc>
        <w:tc>
          <w:tcPr>
            <w:tcW w:w="680" w:type="dxa"/>
          </w:tcPr>
          <w:p w14:paraId="4B6F9C72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13D1902B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2" w:type="dxa"/>
          </w:tcPr>
          <w:p w14:paraId="69947FCF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</w:tr>
      <w:tr w:rsidR="007472D9" w14:paraId="19DA8E8E" w14:textId="77777777" w:rsidTr="007472D9">
        <w:tc>
          <w:tcPr>
            <w:tcW w:w="680" w:type="dxa"/>
          </w:tcPr>
          <w:p w14:paraId="49D418DE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68CADA15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491D5057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  <w:gridSpan w:val="2"/>
          </w:tcPr>
          <w:p w14:paraId="049FE4FD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0520670D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0" w:type="dxa"/>
          </w:tcPr>
          <w:p w14:paraId="471E067C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  <w:tc>
          <w:tcPr>
            <w:tcW w:w="682" w:type="dxa"/>
          </w:tcPr>
          <w:p w14:paraId="65EB95B1" w14:textId="77777777" w:rsidR="007472D9" w:rsidRDefault="007472D9" w:rsidP="007472D9">
            <w:pPr>
              <w:ind w:firstLine="0"/>
              <w:jc w:val="center"/>
            </w:pPr>
            <w:r>
              <w:t>1</w:t>
            </w:r>
          </w:p>
        </w:tc>
      </w:tr>
    </w:tbl>
    <w:p w14:paraId="58C91C34" w14:textId="1ACB0D6C" w:rsidR="00F603C5" w:rsidRDefault="00EF689A" w:rsidP="00373ECF">
      <w:pPr>
        <w:pStyle w:val="Heading1"/>
        <w:ind w:left="0"/>
      </w:pPr>
      <w:bookmarkStart w:id="23" w:name="_Toc44360819"/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3F3AE08" wp14:editId="3FDA3FEB">
                <wp:simplePos x="0" y="0"/>
                <wp:positionH relativeFrom="column">
                  <wp:posOffset>393700</wp:posOffset>
                </wp:positionH>
                <wp:positionV relativeFrom="paragraph">
                  <wp:posOffset>153035</wp:posOffset>
                </wp:positionV>
                <wp:extent cx="4601845" cy="3550285"/>
                <wp:effectExtent l="0" t="0" r="8255" b="0"/>
                <wp:wrapTopAndBottom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845" cy="3550285"/>
                          <a:chOff x="92536" y="1"/>
                          <a:chExt cx="4602020" cy="3550894"/>
                        </a:xfrm>
                      </wpg:grpSpPr>
                      <pic:pic xmlns:pic="http://schemas.openxmlformats.org/drawingml/2006/picture">
                        <pic:nvPicPr>
                          <pic:cNvPr id="112" name="Picture 112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/>
                          <a:srcRect l="10075" t="8371" r="9915" b="8067"/>
                          <a:stretch/>
                        </pic:blipFill>
                        <pic:spPr bwMode="auto">
                          <a:xfrm>
                            <a:off x="92536" y="1"/>
                            <a:ext cx="2367453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944881" y="3322295"/>
                            <a:ext cx="374967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ED1A83" w14:textId="7E6BDB76" w:rsidR="000203EF" w:rsidRPr="003931CC" w:rsidRDefault="000203EF" w:rsidP="000203EF">
                              <w:pPr>
                                <w:pStyle w:val="Caption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466620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>: Output and reference truth table of 1-bit full adder.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F3AE08" id="Group 114" o:spid="_x0000_s1082" style="position:absolute;left:0;text-align:left;margin-left:31pt;margin-top:12.05pt;width:362.35pt;height:279.55pt;z-index:251723776;mso-width-relative:margin;mso-height-relative:margin" coordorigin="925" coordsize="46020,355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">
                <v:shape id="Picture 112" o:spid="_x0000_s1083" type="#_x0000_t75" alt="A close up of a piece of paper&#10;&#10;Description automatically generated" style="position:absolute;left:925;width:2367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">
                  <v:imagedata r:id="rId53" o:title="A close up of a piece of paper&#10;&#10;Description automatically generated" croptop="5486f" cropbottom="5287f" cropleft="6603f" cropright="6498f"/>
                </v:shape>
                <v:shape id="Text Box 113" o:spid="_x0000_s1084" type="#_x0000_t202" style="position:absolute;left:9448;top:33222;width:3749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<v:textbox style="mso-fit-shape-to-text:t" inset="0,0,0,0">
                    <w:txbxContent>
                      <w:p w14:paraId="25ED1A83" w14:textId="7E6BDB76" w:rsidR="000203EF" w:rsidRPr="003931CC" w:rsidRDefault="000203EF" w:rsidP="000203EF">
                        <w:pPr>
                          <w:pStyle w:val="Caption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466620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>: Output and reference truth table of 1-bit full adder.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603C5">
        <w:t>Conclusions</w:t>
      </w:r>
      <w:bookmarkEnd w:id="23"/>
    </w:p>
    <w:p w14:paraId="2D07914F" w14:textId="3B356F71" w:rsidR="00232466" w:rsidRDefault="00C2210E" w:rsidP="00820186">
      <w:pPr>
        <w:ind w:firstLine="0"/>
      </w:pPr>
      <w:r>
        <w:t xml:space="preserve">This project presents the background and concepts underlying QCA, as a potential alternative to CMOS </w:t>
      </w:r>
      <w:r w:rsidR="00C37DBF">
        <w:t xml:space="preserve">technologies in computation. Various conventional logic gates were simulated, </w:t>
      </w:r>
      <w:r w:rsidR="008841E0">
        <w:t xml:space="preserve">showing that QCA can </w:t>
      </w:r>
      <w:r w:rsidR="00AA7518">
        <w:t xml:space="preserve">perform any Boolean operation. Additionally, two reversible logic gates, and a reversible full-adder circuit were simulated, </w:t>
      </w:r>
      <w:r w:rsidR="002D170C">
        <w:t xml:space="preserve">as reversible computing in QCA </w:t>
      </w:r>
      <w:r w:rsidR="00464D80">
        <w:t>would represent close to the ideal in computing.</w:t>
      </w:r>
      <w:r w:rsidR="00510456">
        <w:t xml:space="preserve"> Clearly, given the rapidly-approaching end of Moore’s law, QCA </w:t>
      </w:r>
      <w:r w:rsidR="00344EB0">
        <w:t>presents an attractive avenue of research.</w:t>
      </w:r>
    </w:p>
    <w:bookmarkStart w:id="24" w:name="_Toc44360820" w:displacedByCustomXml="next"/>
    <w:sdt>
      <w:sdtPr>
        <w:rPr>
          <w:rFonts w:cs="Times New Roman"/>
          <w:b w:val="0"/>
          <w:bCs w:val="0"/>
          <w:sz w:val="21"/>
          <w:szCs w:val="24"/>
        </w:rPr>
        <w:id w:val="-1463646829"/>
        <w:docPartObj>
          <w:docPartGallery w:val="Bibliographies"/>
          <w:docPartUnique/>
        </w:docPartObj>
      </w:sdtPr>
      <w:sdtContent>
        <w:p w14:paraId="3F75CD6B" w14:textId="6524EB3F" w:rsidR="00E11FC1" w:rsidRDefault="00E11FC1" w:rsidP="00E11FC1">
          <w:pPr>
            <w:pStyle w:val="Heading1"/>
            <w:ind w:left="0"/>
          </w:pPr>
          <w:r>
            <w:t>References</w:t>
          </w:r>
          <w:bookmarkEnd w:id="24"/>
        </w:p>
        <w:sdt>
          <w:sdtPr>
            <w:id w:val="-573587230"/>
            <w:bibliography/>
          </w:sdtPr>
          <w:sdtContent>
            <w:p w14:paraId="068BBF88" w14:textId="77777777" w:rsidR="00464D80" w:rsidRDefault="00E11FC1">
              <w:pPr>
                <w:rPr>
                  <w:rFonts w:ascii="Times New Roman" w:hAnsi="Times New Roman"/>
                  <w:noProof/>
                  <w:sz w:val="20"/>
                  <w:szCs w:val="20"/>
                  <w:lang w:val="sv-SE" w:eastAsia="sv-S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37"/>
                <w:gridCol w:w="8719"/>
              </w:tblGrid>
              <w:tr w:rsidR="00464D80" w14:paraId="6B50DE6E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C1071A" w14:textId="7F94B25E" w:rsidR="00464D80" w:rsidRDefault="00464D80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3A72BE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Z. Haron and S. Hamdioui, “Why is CMOS scaling coming to an END?,” Delft University of Technology, Delft.</w:t>
                    </w:r>
                  </w:p>
                </w:tc>
              </w:tr>
              <w:tr w:rsidR="00464D80" w14:paraId="4E06AE7F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720206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C44E8F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Weigiang, S. E. E and O. Maire, Design of Semiconductor QCA Systems, Artech House, 2013. </w:t>
                    </w:r>
                  </w:p>
                </w:tc>
              </w:tr>
              <w:tr w:rsidR="00464D80" w14:paraId="6C8BFDC3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612336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90D018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Toth and C. S. Lent, “Quasi-adiabatic Switching for Metal-Island Quantum-dot Cellular Automata,”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Applied Physics, </w:t>
                    </w:r>
                    <w:r>
                      <w:rPr>
                        <w:noProof/>
                      </w:rPr>
                      <w:t xml:space="preserve">vol. 85, p. 2977, 1999. </w:t>
                    </w:r>
                  </w:p>
                </w:tc>
              </w:tr>
              <w:tr w:rsidR="00464D80" w14:paraId="53B7B328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9301E6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BCA94D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Amlani, A. O. Orlov, G. Toth, G. H. Bernstein, C. S. Lent and G. L. Snider, “Digital Logic Gate Using Quantum-Dot Cellular Automata,” </w:t>
                    </w:r>
                    <w:r>
                      <w:rPr>
                        <w:i/>
                        <w:iCs/>
                        <w:noProof/>
                      </w:rPr>
                      <w:t xml:space="preserve">Science, </w:t>
                    </w:r>
                    <w:r>
                      <w:rPr>
                        <w:noProof/>
                      </w:rPr>
                      <w:t xml:space="preserve">vol. 284, no. 5412, pp. 289-291, 1999. </w:t>
                    </w:r>
                  </w:p>
                </w:tc>
              </w:tr>
              <w:tr w:rsidR="00464D80" w14:paraId="17F01D11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60EA9C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153DC9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Lent, B. Isaksen and M. Lieberman, “Molecular Quantum-Dot Cellular Automata,” </w:t>
                    </w:r>
                    <w:r>
                      <w:rPr>
                        <w:i/>
                        <w:iCs/>
                        <w:noProof/>
                      </w:rPr>
                      <w:t xml:space="preserve">J.Am.Chem.Soc, </w:t>
                    </w:r>
                    <w:r>
                      <w:rPr>
                        <w:noProof/>
                      </w:rPr>
                      <w:t xml:space="preserve">2003. </w:t>
                    </w:r>
                  </w:p>
                </w:tc>
              </w:tr>
              <w:tr w:rsidR="00464D80" w14:paraId="4D91B7FF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97CEDE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E8159B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Walus, T. Dysart, G. Julien and A. Budiman, “QCADesigner: A Rapid Design and Simulation Tool for Quantum-Dot Cellular Automata,”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Nanotechnology, </w:t>
                    </w:r>
                    <w:r>
                      <w:rPr>
                        <w:noProof/>
                      </w:rPr>
                      <w:t xml:space="preserve">vol. 3, no. 1, pp. 26-31, 2004. </w:t>
                    </w:r>
                  </w:p>
                </w:tc>
              </w:tr>
              <w:tr w:rsidR="00464D80" w14:paraId="43315D0C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4C7F8F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C68D8F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Landauer, “Irreversibility and Heat Generation in the Computing Process,” </w:t>
                    </w:r>
                    <w:r>
                      <w:rPr>
                        <w:i/>
                        <w:iCs/>
                        <w:noProof/>
                      </w:rPr>
                      <w:t xml:space="preserve">IBM Journal of Research and Development, </w:t>
                    </w:r>
                    <w:r>
                      <w:rPr>
                        <w:noProof/>
                      </w:rPr>
                      <w:t xml:space="preserve">vol. 5, no. 3, 1961. </w:t>
                    </w:r>
                  </w:p>
                </w:tc>
              </w:tr>
              <w:tr w:rsidR="00464D80" w14:paraId="4C0F1ED3" w14:textId="77777777">
                <w:trPr>
                  <w:divId w:val="11845930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CB74BE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4A7FA1" w14:textId="77777777" w:rsidR="00464D80" w:rsidRDefault="00464D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D. Tougaw and C. S. Lent, “Logical devices implemented using quantum cellular automata,”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Applied Physics, </w:t>
                    </w:r>
                    <w:r>
                      <w:rPr>
                        <w:noProof/>
                      </w:rPr>
                      <w:t xml:space="preserve">vol. 75, p. 1818, 1994. </w:t>
                    </w:r>
                  </w:p>
                </w:tc>
              </w:tr>
            </w:tbl>
            <w:p w14:paraId="7B1E6E99" w14:textId="77777777" w:rsidR="00464D80" w:rsidRDefault="00464D80">
              <w:pPr>
                <w:divId w:val="1184593081"/>
                <w:rPr>
                  <w:noProof/>
                </w:rPr>
              </w:pPr>
            </w:p>
            <w:p w14:paraId="255664DA" w14:textId="3A3F6FCA" w:rsidR="00E11FC1" w:rsidRDefault="00E11FC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ADF9A58" w14:textId="0F30DCCA" w:rsidR="00B63BD6" w:rsidRDefault="00B63BD6" w:rsidP="00B63BD6"/>
    <w:p w14:paraId="20410CA8" w14:textId="77777777" w:rsidR="00B63BD6" w:rsidRPr="00B63BD6" w:rsidRDefault="00B63BD6" w:rsidP="00FC60E0">
      <w:pPr>
        <w:ind w:firstLine="0"/>
      </w:pPr>
    </w:p>
    <w:sectPr w:rsidR="00B63BD6" w:rsidRPr="00B63BD6" w:rsidSect="00984B26">
      <w:headerReference w:type="default" r:id="rId54"/>
      <w:footerReference w:type="default" r:id="rId55"/>
      <w:pgSz w:w="11906" w:h="16838" w:code="9"/>
      <w:pgMar w:top="1023" w:right="1274" w:bottom="1134" w:left="1276" w:header="851" w:footer="114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EEE2C" w14:textId="77777777" w:rsidR="007158C1" w:rsidRDefault="007158C1">
      <w:pPr>
        <w:spacing w:line="240" w:lineRule="auto"/>
      </w:pPr>
      <w:r>
        <w:separator/>
      </w:r>
    </w:p>
  </w:endnote>
  <w:endnote w:type="continuationSeparator" w:id="0">
    <w:p w14:paraId="5C3B912E" w14:textId="77777777" w:rsidR="007158C1" w:rsidRDefault="007158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9491F" w14:textId="77777777" w:rsidR="00956CB8" w:rsidRDefault="00956C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96ED2B" w14:textId="77777777" w:rsidR="00956CB8" w:rsidRDefault="00956C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BDF85" w14:textId="77777777" w:rsidR="00956CB8" w:rsidRDefault="00956C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6</w:t>
    </w:r>
    <w:r>
      <w:rPr>
        <w:rStyle w:val="PageNumber"/>
      </w:rPr>
      <w:fldChar w:fldCharType="end"/>
    </w:r>
  </w:p>
  <w:p w14:paraId="56DAD711" w14:textId="77777777" w:rsidR="00956CB8" w:rsidRDefault="00956C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1594F" w14:textId="77777777" w:rsidR="007158C1" w:rsidRDefault="007158C1">
      <w:pPr>
        <w:spacing w:line="240" w:lineRule="auto"/>
      </w:pPr>
      <w:r>
        <w:separator/>
      </w:r>
    </w:p>
  </w:footnote>
  <w:footnote w:type="continuationSeparator" w:id="0">
    <w:p w14:paraId="70CA70EE" w14:textId="77777777" w:rsidR="007158C1" w:rsidRDefault="007158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964BF" w14:textId="77777777" w:rsidR="00956CB8" w:rsidRDefault="00956CB8" w:rsidP="00BE3E0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3AF02" w14:textId="503F3CBA" w:rsidR="00956CB8" w:rsidRDefault="00956CB8" w:rsidP="00BE3E03">
    <w:pPr>
      <w:pStyle w:val="Header"/>
      <w:jc w:val="right"/>
    </w:pPr>
    <w:r>
      <w:t>MA Final Project – Jake Watson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F75360"/>
    <w:multiLevelType w:val="hybridMultilevel"/>
    <w:tmpl w:val="492C76B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6D5378E"/>
    <w:multiLevelType w:val="hybridMultilevel"/>
    <w:tmpl w:val="F2343D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CC4B2B"/>
    <w:multiLevelType w:val="hybridMultilevel"/>
    <w:tmpl w:val="BB289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74908A">
      <w:numFmt w:val="bullet"/>
      <w:lvlText w:val="-"/>
      <w:lvlJc w:val="left"/>
      <w:pPr>
        <w:ind w:left="1440" w:hanging="360"/>
      </w:pPr>
      <w:rPr>
        <w:rFonts w:ascii="CMU Serif Roman" w:eastAsia="Times New Roman" w:hAnsi="CMU Serif Roman" w:cs="CMU Serif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9B7747"/>
    <w:multiLevelType w:val="hybridMultilevel"/>
    <w:tmpl w:val="7EFAA966"/>
    <w:lvl w:ilvl="0" w:tplc="0809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4" w15:restartNumberingAfterBreak="0">
    <w:nsid w:val="214D3BCE"/>
    <w:multiLevelType w:val="hybridMultilevel"/>
    <w:tmpl w:val="229AB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6D7578"/>
    <w:multiLevelType w:val="hybridMultilevel"/>
    <w:tmpl w:val="9DB80C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476CA1"/>
    <w:multiLevelType w:val="hybridMultilevel"/>
    <w:tmpl w:val="3FBC6C02"/>
    <w:lvl w:ilvl="0" w:tplc="C532BFBA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 w15:restartNumberingAfterBreak="0">
    <w:nsid w:val="327C6D5A"/>
    <w:multiLevelType w:val="hybridMultilevel"/>
    <w:tmpl w:val="C96811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483BF3"/>
    <w:multiLevelType w:val="hybridMultilevel"/>
    <w:tmpl w:val="347CE9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5A1C29"/>
    <w:multiLevelType w:val="hybridMultilevel"/>
    <w:tmpl w:val="EE7CA6A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C1F3E41"/>
    <w:multiLevelType w:val="hybridMultilevel"/>
    <w:tmpl w:val="B64E7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4631F0"/>
    <w:multiLevelType w:val="hybridMultilevel"/>
    <w:tmpl w:val="1F2E8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E829BF"/>
    <w:multiLevelType w:val="hybridMultilevel"/>
    <w:tmpl w:val="9BCA2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A5522"/>
    <w:multiLevelType w:val="hybridMultilevel"/>
    <w:tmpl w:val="FF04C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DA5BD0"/>
    <w:multiLevelType w:val="hybridMultilevel"/>
    <w:tmpl w:val="F3466E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DF7550"/>
    <w:multiLevelType w:val="hybridMultilevel"/>
    <w:tmpl w:val="9E7C6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B94B3C"/>
    <w:multiLevelType w:val="hybridMultilevel"/>
    <w:tmpl w:val="0CE2A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B21B46"/>
    <w:multiLevelType w:val="hybridMultilevel"/>
    <w:tmpl w:val="03BC8E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016D1B"/>
    <w:multiLevelType w:val="hybridMultilevel"/>
    <w:tmpl w:val="CF8CA4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6C7427"/>
    <w:multiLevelType w:val="multilevel"/>
    <w:tmpl w:val="12C44240"/>
    <w:lvl w:ilvl="0">
      <w:start w:val="1"/>
      <w:numFmt w:val="decimal"/>
      <w:pStyle w:val="Heading1"/>
      <w:lvlText w:val="%1"/>
      <w:lvlJc w:val="left"/>
      <w:pPr>
        <w:tabs>
          <w:tab w:val="num" w:pos="2629"/>
        </w:tabs>
        <w:ind w:left="2269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1" w15:restartNumberingAfterBreak="0">
    <w:nsid w:val="60E85FB8"/>
    <w:multiLevelType w:val="hybridMultilevel"/>
    <w:tmpl w:val="75BAFA46"/>
    <w:lvl w:ilvl="0" w:tplc="720E24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C869B8"/>
    <w:multiLevelType w:val="hybridMultilevel"/>
    <w:tmpl w:val="15F4A0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4" w15:restartNumberingAfterBreak="0">
    <w:nsid w:val="6FF25BB2"/>
    <w:multiLevelType w:val="hybridMultilevel"/>
    <w:tmpl w:val="F3466E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E30307"/>
    <w:multiLevelType w:val="hybridMultilevel"/>
    <w:tmpl w:val="F3244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E66609"/>
    <w:multiLevelType w:val="hybridMultilevel"/>
    <w:tmpl w:val="706C4F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E16F78"/>
    <w:multiLevelType w:val="hybridMultilevel"/>
    <w:tmpl w:val="261673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1349FA"/>
    <w:multiLevelType w:val="hybridMultilevel"/>
    <w:tmpl w:val="62A4B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52452C"/>
    <w:multiLevelType w:val="hybridMultilevel"/>
    <w:tmpl w:val="CA0246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0"/>
  </w:num>
  <w:num w:numId="3">
    <w:abstractNumId w:val="33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30"/>
  </w:num>
  <w:num w:numId="15">
    <w:abstractNumId w:val="30"/>
  </w:num>
  <w:num w:numId="16">
    <w:abstractNumId w:val="30"/>
  </w:num>
  <w:num w:numId="17">
    <w:abstractNumId w:val="30"/>
  </w:num>
  <w:num w:numId="18">
    <w:abstractNumId w:val="30"/>
  </w:num>
  <w:num w:numId="19">
    <w:abstractNumId w:val="30"/>
  </w:num>
  <w:num w:numId="20">
    <w:abstractNumId w:val="23"/>
  </w:num>
  <w:num w:numId="21">
    <w:abstractNumId w:val="29"/>
  </w:num>
  <w:num w:numId="22">
    <w:abstractNumId w:val="12"/>
  </w:num>
  <w:num w:numId="23">
    <w:abstractNumId w:val="26"/>
  </w:num>
  <w:num w:numId="24">
    <w:abstractNumId w:val="14"/>
  </w:num>
  <w:num w:numId="25">
    <w:abstractNumId w:val="16"/>
  </w:num>
  <w:num w:numId="26">
    <w:abstractNumId w:val="20"/>
  </w:num>
  <w:num w:numId="27">
    <w:abstractNumId w:val="24"/>
  </w:num>
  <w:num w:numId="28">
    <w:abstractNumId w:val="15"/>
  </w:num>
  <w:num w:numId="29">
    <w:abstractNumId w:val="27"/>
  </w:num>
  <w:num w:numId="30">
    <w:abstractNumId w:val="25"/>
  </w:num>
  <w:num w:numId="31">
    <w:abstractNumId w:val="34"/>
  </w:num>
  <w:num w:numId="32">
    <w:abstractNumId w:val="13"/>
  </w:num>
  <w:num w:numId="33">
    <w:abstractNumId w:val="11"/>
  </w:num>
  <w:num w:numId="34">
    <w:abstractNumId w:val="31"/>
  </w:num>
  <w:num w:numId="35">
    <w:abstractNumId w:val="38"/>
  </w:num>
  <w:num w:numId="36">
    <w:abstractNumId w:val="22"/>
  </w:num>
  <w:num w:numId="37">
    <w:abstractNumId w:val="21"/>
  </w:num>
  <w:num w:numId="38">
    <w:abstractNumId w:val="18"/>
  </w:num>
  <w:num w:numId="39">
    <w:abstractNumId w:val="39"/>
  </w:num>
  <w:num w:numId="40">
    <w:abstractNumId w:val="19"/>
  </w:num>
  <w:num w:numId="41">
    <w:abstractNumId w:val="10"/>
  </w:num>
  <w:num w:numId="42">
    <w:abstractNumId w:val="32"/>
  </w:num>
  <w:num w:numId="43">
    <w:abstractNumId w:val="36"/>
  </w:num>
  <w:num w:numId="44">
    <w:abstractNumId w:val="28"/>
  </w:num>
  <w:num w:numId="45">
    <w:abstractNumId w:val="35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6E"/>
    <w:rsid w:val="00001B54"/>
    <w:rsid w:val="00004883"/>
    <w:rsid w:val="00006FF3"/>
    <w:rsid w:val="0000797C"/>
    <w:rsid w:val="00015651"/>
    <w:rsid w:val="00017403"/>
    <w:rsid w:val="000201C2"/>
    <w:rsid w:val="000203BF"/>
    <w:rsid w:val="000203EF"/>
    <w:rsid w:val="000225B9"/>
    <w:rsid w:val="00034210"/>
    <w:rsid w:val="00034CED"/>
    <w:rsid w:val="00036E98"/>
    <w:rsid w:val="00040161"/>
    <w:rsid w:val="00040CCF"/>
    <w:rsid w:val="00040D96"/>
    <w:rsid w:val="0004463A"/>
    <w:rsid w:val="00050C1C"/>
    <w:rsid w:val="00052C89"/>
    <w:rsid w:val="00053DBB"/>
    <w:rsid w:val="000546DF"/>
    <w:rsid w:val="00056A1F"/>
    <w:rsid w:val="00066FDE"/>
    <w:rsid w:val="00067ED3"/>
    <w:rsid w:val="00070834"/>
    <w:rsid w:val="00072727"/>
    <w:rsid w:val="00074B47"/>
    <w:rsid w:val="00075A96"/>
    <w:rsid w:val="00090508"/>
    <w:rsid w:val="00091215"/>
    <w:rsid w:val="000913FF"/>
    <w:rsid w:val="00091EA7"/>
    <w:rsid w:val="000924A3"/>
    <w:rsid w:val="000925CD"/>
    <w:rsid w:val="000953EB"/>
    <w:rsid w:val="0009552F"/>
    <w:rsid w:val="000A0E09"/>
    <w:rsid w:val="000A1DDF"/>
    <w:rsid w:val="000A57F0"/>
    <w:rsid w:val="000A7D2F"/>
    <w:rsid w:val="000B2878"/>
    <w:rsid w:val="000B7385"/>
    <w:rsid w:val="000C3B51"/>
    <w:rsid w:val="000C5C85"/>
    <w:rsid w:val="000D2C3A"/>
    <w:rsid w:val="000D59AE"/>
    <w:rsid w:val="000D5CB2"/>
    <w:rsid w:val="000D6532"/>
    <w:rsid w:val="000D7D02"/>
    <w:rsid w:val="000E01A9"/>
    <w:rsid w:val="000F3068"/>
    <w:rsid w:val="000F3EC3"/>
    <w:rsid w:val="000F46C5"/>
    <w:rsid w:val="000F70E5"/>
    <w:rsid w:val="0010009D"/>
    <w:rsid w:val="0010046E"/>
    <w:rsid w:val="00100C4A"/>
    <w:rsid w:val="00105847"/>
    <w:rsid w:val="00105D2A"/>
    <w:rsid w:val="001065F7"/>
    <w:rsid w:val="00106E4A"/>
    <w:rsid w:val="00114E18"/>
    <w:rsid w:val="00122D38"/>
    <w:rsid w:val="001249CE"/>
    <w:rsid w:val="00130393"/>
    <w:rsid w:val="00130590"/>
    <w:rsid w:val="0013202A"/>
    <w:rsid w:val="00132D5C"/>
    <w:rsid w:val="00133513"/>
    <w:rsid w:val="001351DB"/>
    <w:rsid w:val="00136639"/>
    <w:rsid w:val="001372B3"/>
    <w:rsid w:val="00137A69"/>
    <w:rsid w:val="00137E32"/>
    <w:rsid w:val="0014102C"/>
    <w:rsid w:val="001411DC"/>
    <w:rsid w:val="00143432"/>
    <w:rsid w:val="00144099"/>
    <w:rsid w:val="00150538"/>
    <w:rsid w:val="001506D3"/>
    <w:rsid w:val="001551C5"/>
    <w:rsid w:val="0016087A"/>
    <w:rsid w:val="00160ED1"/>
    <w:rsid w:val="001616CE"/>
    <w:rsid w:val="00164193"/>
    <w:rsid w:val="0016464E"/>
    <w:rsid w:val="00164E32"/>
    <w:rsid w:val="00165D2F"/>
    <w:rsid w:val="001678B3"/>
    <w:rsid w:val="00172022"/>
    <w:rsid w:val="00173238"/>
    <w:rsid w:val="00173D8C"/>
    <w:rsid w:val="00174511"/>
    <w:rsid w:val="0017699D"/>
    <w:rsid w:val="00185188"/>
    <w:rsid w:val="0018755A"/>
    <w:rsid w:val="00191009"/>
    <w:rsid w:val="001920A9"/>
    <w:rsid w:val="00194C50"/>
    <w:rsid w:val="001957D0"/>
    <w:rsid w:val="00197C69"/>
    <w:rsid w:val="00197F09"/>
    <w:rsid w:val="001A2344"/>
    <w:rsid w:val="001A2C60"/>
    <w:rsid w:val="001A706B"/>
    <w:rsid w:val="001C59D2"/>
    <w:rsid w:val="001D0C65"/>
    <w:rsid w:val="001D2357"/>
    <w:rsid w:val="001D2B72"/>
    <w:rsid w:val="001D5D3B"/>
    <w:rsid w:val="001E11B3"/>
    <w:rsid w:val="001E207E"/>
    <w:rsid w:val="001E26D3"/>
    <w:rsid w:val="001E4FEA"/>
    <w:rsid w:val="001E6441"/>
    <w:rsid w:val="001F0EAB"/>
    <w:rsid w:val="001F0EFC"/>
    <w:rsid w:val="001F35A1"/>
    <w:rsid w:val="00200AD8"/>
    <w:rsid w:val="00200F46"/>
    <w:rsid w:val="00203AE4"/>
    <w:rsid w:val="00206166"/>
    <w:rsid w:val="00207A07"/>
    <w:rsid w:val="002105F7"/>
    <w:rsid w:val="00214A42"/>
    <w:rsid w:val="00214C62"/>
    <w:rsid w:val="00215222"/>
    <w:rsid w:val="002260B7"/>
    <w:rsid w:val="00226E4E"/>
    <w:rsid w:val="00227102"/>
    <w:rsid w:val="002306C7"/>
    <w:rsid w:val="00232466"/>
    <w:rsid w:val="0023461D"/>
    <w:rsid w:val="00234FC8"/>
    <w:rsid w:val="00237446"/>
    <w:rsid w:val="002379C3"/>
    <w:rsid w:val="00240128"/>
    <w:rsid w:val="00241FF1"/>
    <w:rsid w:val="00242FF7"/>
    <w:rsid w:val="00245CB8"/>
    <w:rsid w:val="002468D8"/>
    <w:rsid w:val="0025636A"/>
    <w:rsid w:val="00257D61"/>
    <w:rsid w:val="00260980"/>
    <w:rsid w:val="00261DCA"/>
    <w:rsid w:val="00266DCA"/>
    <w:rsid w:val="00271B60"/>
    <w:rsid w:val="00271BCB"/>
    <w:rsid w:val="00271D1B"/>
    <w:rsid w:val="002800B9"/>
    <w:rsid w:val="00283434"/>
    <w:rsid w:val="002837B8"/>
    <w:rsid w:val="00285851"/>
    <w:rsid w:val="002909CE"/>
    <w:rsid w:val="002938F0"/>
    <w:rsid w:val="0029710D"/>
    <w:rsid w:val="002A43AD"/>
    <w:rsid w:val="002A49D1"/>
    <w:rsid w:val="002A5080"/>
    <w:rsid w:val="002A55DC"/>
    <w:rsid w:val="002A6729"/>
    <w:rsid w:val="002B16ED"/>
    <w:rsid w:val="002B18C6"/>
    <w:rsid w:val="002B3500"/>
    <w:rsid w:val="002C601D"/>
    <w:rsid w:val="002C7FF1"/>
    <w:rsid w:val="002D0C19"/>
    <w:rsid w:val="002D12B9"/>
    <w:rsid w:val="002D170C"/>
    <w:rsid w:val="002D6931"/>
    <w:rsid w:val="002E094E"/>
    <w:rsid w:val="002E448E"/>
    <w:rsid w:val="002E71DF"/>
    <w:rsid w:val="002F351F"/>
    <w:rsid w:val="002F3BC1"/>
    <w:rsid w:val="002F6E4E"/>
    <w:rsid w:val="002F75A1"/>
    <w:rsid w:val="002F7E7F"/>
    <w:rsid w:val="0030236D"/>
    <w:rsid w:val="0030273E"/>
    <w:rsid w:val="00303AD7"/>
    <w:rsid w:val="00303F74"/>
    <w:rsid w:val="00312098"/>
    <w:rsid w:val="00313107"/>
    <w:rsid w:val="003136BF"/>
    <w:rsid w:val="0031461E"/>
    <w:rsid w:val="00315C0A"/>
    <w:rsid w:val="00322EA1"/>
    <w:rsid w:val="00323882"/>
    <w:rsid w:val="00323F3C"/>
    <w:rsid w:val="00326490"/>
    <w:rsid w:val="00326B53"/>
    <w:rsid w:val="0033118F"/>
    <w:rsid w:val="00333EE7"/>
    <w:rsid w:val="003346E6"/>
    <w:rsid w:val="00335369"/>
    <w:rsid w:val="00336FC4"/>
    <w:rsid w:val="00342F9C"/>
    <w:rsid w:val="00343F90"/>
    <w:rsid w:val="00344016"/>
    <w:rsid w:val="0034444D"/>
    <w:rsid w:val="00344EB0"/>
    <w:rsid w:val="003453F2"/>
    <w:rsid w:val="0034585A"/>
    <w:rsid w:val="0035158C"/>
    <w:rsid w:val="00351605"/>
    <w:rsid w:val="00360671"/>
    <w:rsid w:val="00361BB2"/>
    <w:rsid w:val="003620C6"/>
    <w:rsid w:val="00367687"/>
    <w:rsid w:val="003677CF"/>
    <w:rsid w:val="00373ECF"/>
    <w:rsid w:val="00374FF5"/>
    <w:rsid w:val="00377EFE"/>
    <w:rsid w:val="003846CF"/>
    <w:rsid w:val="00392380"/>
    <w:rsid w:val="00392C94"/>
    <w:rsid w:val="00393E19"/>
    <w:rsid w:val="00394C12"/>
    <w:rsid w:val="003A34E5"/>
    <w:rsid w:val="003A3608"/>
    <w:rsid w:val="003A3ACA"/>
    <w:rsid w:val="003B0F27"/>
    <w:rsid w:val="003B266E"/>
    <w:rsid w:val="003B2D8C"/>
    <w:rsid w:val="003B37F4"/>
    <w:rsid w:val="003B4854"/>
    <w:rsid w:val="003B5AA2"/>
    <w:rsid w:val="003B75D8"/>
    <w:rsid w:val="003B7724"/>
    <w:rsid w:val="003B7BBE"/>
    <w:rsid w:val="003C001F"/>
    <w:rsid w:val="003C103F"/>
    <w:rsid w:val="003C21E6"/>
    <w:rsid w:val="003C31B8"/>
    <w:rsid w:val="003C388E"/>
    <w:rsid w:val="003C3ADE"/>
    <w:rsid w:val="003C3E43"/>
    <w:rsid w:val="003C5B61"/>
    <w:rsid w:val="003C6B18"/>
    <w:rsid w:val="003C77E1"/>
    <w:rsid w:val="003D2B69"/>
    <w:rsid w:val="003E45E0"/>
    <w:rsid w:val="003E7EBA"/>
    <w:rsid w:val="003F0CEB"/>
    <w:rsid w:val="003F5F34"/>
    <w:rsid w:val="003F7B56"/>
    <w:rsid w:val="00402B9F"/>
    <w:rsid w:val="00402D66"/>
    <w:rsid w:val="004044B0"/>
    <w:rsid w:val="0040603F"/>
    <w:rsid w:val="0040627B"/>
    <w:rsid w:val="004110FE"/>
    <w:rsid w:val="0041138F"/>
    <w:rsid w:val="00411BD3"/>
    <w:rsid w:val="00415EF5"/>
    <w:rsid w:val="004160DC"/>
    <w:rsid w:val="004171E1"/>
    <w:rsid w:val="00417F61"/>
    <w:rsid w:val="00420706"/>
    <w:rsid w:val="0042135B"/>
    <w:rsid w:val="00424DB7"/>
    <w:rsid w:val="00427BE4"/>
    <w:rsid w:val="00430713"/>
    <w:rsid w:val="00431878"/>
    <w:rsid w:val="004338E6"/>
    <w:rsid w:val="00435C2F"/>
    <w:rsid w:val="00435D6F"/>
    <w:rsid w:val="00440B38"/>
    <w:rsid w:val="00440CF1"/>
    <w:rsid w:val="00440FDA"/>
    <w:rsid w:val="00442DA2"/>
    <w:rsid w:val="004528F1"/>
    <w:rsid w:val="004563F1"/>
    <w:rsid w:val="00460B6D"/>
    <w:rsid w:val="00460C1B"/>
    <w:rsid w:val="0046132C"/>
    <w:rsid w:val="00461EF3"/>
    <w:rsid w:val="00463F78"/>
    <w:rsid w:val="00464D80"/>
    <w:rsid w:val="0046565A"/>
    <w:rsid w:val="004657C5"/>
    <w:rsid w:val="00466620"/>
    <w:rsid w:val="0046766F"/>
    <w:rsid w:val="00473BD9"/>
    <w:rsid w:val="00480ABD"/>
    <w:rsid w:val="00481E9D"/>
    <w:rsid w:val="00482236"/>
    <w:rsid w:val="00483CC2"/>
    <w:rsid w:val="00486D2B"/>
    <w:rsid w:val="00486EF1"/>
    <w:rsid w:val="004911E2"/>
    <w:rsid w:val="00491808"/>
    <w:rsid w:val="004960FD"/>
    <w:rsid w:val="004962A8"/>
    <w:rsid w:val="00496821"/>
    <w:rsid w:val="00496F36"/>
    <w:rsid w:val="00497F08"/>
    <w:rsid w:val="004A32A9"/>
    <w:rsid w:val="004A571A"/>
    <w:rsid w:val="004A58FB"/>
    <w:rsid w:val="004A7423"/>
    <w:rsid w:val="004A7518"/>
    <w:rsid w:val="004A7B0A"/>
    <w:rsid w:val="004B2424"/>
    <w:rsid w:val="004B2A66"/>
    <w:rsid w:val="004B4E5C"/>
    <w:rsid w:val="004B7810"/>
    <w:rsid w:val="004B7E2F"/>
    <w:rsid w:val="004C32E7"/>
    <w:rsid w:val="004C34E5"/>
    <w:rsid w:val="004C6DCF"/>
    <w:rsid w:val="004C7A8B"/>
    <w:rsid w:val="004D1051"/>
    <w:rsid w:val="004D2569"/>
    <w:rsid w:val="004D491F"/>
    <w:rsid w:val="004D70CA"/>
    <w:rsid w:val="004E5988"/>
    <w:rsid w:val="004E6D67"/>
    <w:rsid w:val="004F1EF2"/>
    <w:rsid w:val="004F2F62"/>
    <w:rsid w:val="004F4B40"/>
    <w:rsid w:val="004F61A9"/>
    <w:rsid w:val="00501DBB"/>
    <w:rsid w:val="005068B7"/>
    <w:rsid w:val="00510456"/>
    <w:rsid w:val="00511290"/>
    <w:rsid w:val="00512EFB"/>
    <w:rsid w:val="00513961"/>
    <w:rsid w:val="00514277"/>
    <w:rsid w:val="0051462E"/>
    <w:rsid w:val="005156C9"/>
    <w:rsid w:val="005207CD"/>
    <w:rsid w:val="005215C2"/>
    <w:rsid w:val="00523F2E"/>
    <w:rsid w:val="005247FE"/>
    <w:rsid w:val="005252A3"/>
    <w:rsid w:val="0052542B"/>
    <w:rsid w:val="00526D35"/>
    <w:rsid w:val="005367C7"/>
    <w:rsid w:val="00537A3B"/>
    <w:rsid w:val="0054179C"/>
    <w:rsid w:val="00542158"/>
    <w:rsid w:val="00544694"/>
    <w:rsid w:val="0055211E"/>
    <w:rsid w:val="00555782"/>
    <w:rsid w:val="00555A23"/>
    <w:rsid w:val="00555F44"/>
    <w:rsid w:val="00556137"/>
    <w:rsid w:val="00560CA4"/>
    <w:rsid w:val="0056250C"/>
    <w:rsid w:val="00573E4E"/>
    <w:rsid w:val="00574976"/>
    <w:rsid w:val="00575578"/>
    <w:rsid w:val="005771C0"/>
    <w:rsid w:val="00577588"/>
    <w:rsid w:val="00580CCB"/>
    <w:rsid w:val="00581152"/>
    <w:rsid w:val="00582B20"/>
    <w:rsid w:val="0058549A"/>
    <w:rsid w:val="005862B4"/>
    <w:rsid w:val="005921B9"/>
    <w:rsid w:val="00594B3E"/>
    <w:rsid w:val="005A2362"/>
    <w:rsid w:val="005A3AFF"/>
    <w:rsid w:val="005A51E2"/>
    <w:rsid w:val="005A5F9A"/>
    <w:rsid w:val="005B0B01"/>
    <w:rsid w:val="005B4A8D"/>
    <w:rsid w:val="005B73B8"/>
    <w:rsid w:val="005C08F7"/>
    <w:rsid w:val="005C2251"/>
    <w:rsid w:val="005C460F"/>
    <w:rsid w:val="005C4C8D"/>
    <w:rsid w:val="005C78EB"/>
    <w:rsid w:val="005D30A8"/>
    <w:rsid w:val="005E0345"/>
    <w:rsid w:val="005E0C88"/>
    <w:rsid w:val="005E3E1F"/>
    <w:rsid w:val="005E63EB"/>
    <w:rsid w:val="005E7300"/>
    <w:rsid w:val="005F5957"/>
    <w:rsid w:val="005F5F2F"/>
    <w:rsid w:val="005F7245"/>
    <w:rsid w:val="006034E9"/>
    <w:rsid w:val="00603F34"/>
    <w:rsid w:val="00605EB5"/>
    <w:rsid w:val="00606524"/>
    <w:rsid w:val="00607142"/>
    <w:rsid w:val="00612985"/>
    <w:rsid w:val="00615AF7"/>
    <w:rsid w:val="00616329"/>
    <w:rsid w:val="0061700A"/>
    <w:rsid w:val="00620FA3"/>
    <w:rsid w:val="00627DE2"/>
    <w:rsid w:val="00632CCF"/>
    <w:rsid w:val="0063600F"/>
    <w:rsid w:val="00636A40"/>
    <w:rsid w:val="00636C73"/>
    <w:rsid w:val="00644A8C"/>
    <w:rsid w:val="0064501D"/>
    <w:rsid w:val="00647622"/>
    <w:rsid w:val="006537B1"/>
    <w:rsid w:val="00654EB7"/>
    <w:rsid w:val="00655795"/>
    <w:rsid w:val="00662FCC"/>
    <w:rsid w:val="0066657C"/>
    <w:rsid w:val="00672D6C"/>
    <w:rsid w:val="00674E89"/>
    <w:rsid w:val="00675BDB"/>
    <w:rsid w:val="00682C6F"/>
    <w:rsid w:val="00683F95"/>
    <w:rsid w:val="006872E1"/>
    <w:rsid w:val="006915DA"/>
    <w:rsid w:val="00691683"/>
    <w:rsid w:val="00691FD9"/>
    <w:rsid w:val="006939B2"/>
    <w:rsid w:val="006950C3"/>
    <w:rsid w:val="006A24C0"/>
    <w:rsid w:val="006A29E6"/>
    <w:rsid w:val="006A3743"/>
    <w:rsid w:val="006A5B24"/>
    <w:rsid w:val="006A7C4F"/>
    <w:rsid w:val="006B04EC"/>
    <w:rsid w:val="006C2067"/>
    <w:rsid w:val="006C470E"/>
    <w:rsid w:val="006C7A46"/>
    <w:rsid w:val="006D2961"/>
    <w:rsid w:val="006D485F"/>
    <w:rsid w:val="006D503B"/>
    <w:rsid w:val="006D620F"/>
    <w:rsid w:val="006D7E4A"/>
    <w:rsid w:val="006E00EF"/>
    <w:rsid w:val="006E55AF"/>
    <w:rsid w:val="006F054C"/>
    <w:rsid w:val="006F474D"/>
    <w:rsid w:val="006F55B3"/>
    <w:rsid w:val="006F7B13"/>
    <w:rsid w:val="006F7D2E"/>
    <w:rsid w:val="00700C22"/>
    <w:rsid w:val="007048C5"/>
    <w:rsid w:val="00706B84"/>
    <w:rsid w:val="00706E16"/>
    <w:rsid w:val="00710723"/>
    <w:rsid w:val="00714D29"/>
    <w:rsid w:val="00715242"/>
    <w:rsid w:val="0071525F"/>
    <w:rsid w:val="007158C1"/>
    <w:rsid w:val="00715C4D"/>
    <w:rsid w:val="00721765"/>
    <w:rsid w:val="00723290"/>
    <w:rsid w:val="007248C5"/>
    <w:rsid w:val="00727FBE"/>
    <w:rsid w:val="007304B0"/>
    <w:rsid w:val="00737085"/>
    <w:rsid w:val="00742E1C"/>
    <w:rsid w:val="00743C53"/>
    <w:rsid w:val="0074428F"/>
    <w:rsid w:val="007467AE"/>
    <w:rsid w:val="007472D9"/>
    <w:rsid w:val="007526C8"/>
    <w:rsid w:val="00763313"/>
    <w:rsid w:val="00764F94"/>
    <w:rsid w:val="0076729A"/>
    <w:rsid w:val="00770505"/>
    <w:rsid w:val="007733CE"/>
    <w:rsid w:val="007739ED"/>
    <w:rsid w:val="00776080"/>
    <w:rsid w:val="00780F04"/>
    <w:rsid w:val="00783C25"/>
    <w:rsid w:val="007847F2"/>
    <w:rsid w:val="00784AC8"/>
    <w:rsid w:val="00785598"/>
    <w:rsid w:val="0079128D"/>
    <w:rsid w:val="00793BD2"/>
    <w:rsid w:val="00796706"/>
    <w:rsid w:val="007A6AF8"/>
    <w:rsid w:val="007A7ACA"/>
    <w:rsid w:val="007B04D3"/>
    <w:rsid w:val="007B06FF"/>
    <w:rsid w:val="007B2D9B"/>
    <w:rsid w:val="007B6071"/>
    <w:rsid w:val="007B7BFE"/>
    <w:rsid w:val="007C0E32"/>
    <w:rsid w:val="007C30F0"/>
    <w:rsid w:val="007C52BF"/>
    <w:rsid w:val="007C5748"/>
    <w:rsid w:val="007D1E21"/>
    <w:rsid w:val="007D480C"/>
    <w:rsid w:val="007D62F7"/>
    <w:rsid w:val="007D7E77"/>
    <w:rsid w:val="007E0EAC"/>
    <w:rsid w:val="007F31F3"/>
    <w:rsid w:val="008046EB"/>
    <w:rsid w:val="008067ED"/>
    <w:rsid w:val="00806B3C"/>
    <w:rsid w:val="008102D7"/>
    <w:rsid w:val="00811330"/>
    <w:rsid w:val="008138D3"/>
    <w:rsid w:val="00815F93"/>
    <w:rsid w:val="008165A1"/>
    <w:rsid w:val="00820186"/>
    <w:rsid w:val="008212F1"/>
    <w:rsid w:val="00821A71"/>
    <w:rsid w:val="00821FC3"/>
    <w:rsid w:val="008224A6"/>
    <w:rsid w:val="00835864"/>
    <w:rsid w:val="008361F1"/>
    <w:rsid w:val="00840CBD"/>
    <w:rsid w:val="00843BC0"/>
    <w:rsid w:val="00850860"/>
    <w:rsid w:val="0085196B"/>
    <w:rsid w:val="00852D6E"/>
    <w:rsid w:val="00853759"/>
    <w:rsid w:val="0085477E"/>
    <w:rsid w:val="008549F5"/>
    <w:rsid w:val="00856B52"/>
    <w:rsid w:val="00864FC6"/>
    <w:rsid w:val="00871BBA"/>
    <w:rsid w:val="00881875"/>
    <w:rsid w:val="008821A6"/>
    <w:rsid w:val="00882C0A"/>
    <w:rsid w:val="008841E0"/>
    <w:rsid w:val="008853AF"/>
    <w:rsid w:val="00886F82"/>
    <w:rsid w:val="008913F8"/>
    <w:rsid w:val="00894769"/>
    <w:rsid w:val="00897FEE"/>
    <w:rsid w:val="008A090A"/>
    <w:rsid w:val="008A0E63"/>
    <w:rsid w:val="008A1178"/>
    <w:rsid w:val="008A42C0"/>
    <w:rsid w:val="008A7233"/>
    <w:rsid w:val="008A7DE0"/>
    <w:rsid w:val="008B0B4C"/>
    <w:rsid w:val="008B25A7"/>
    <w:rsid w:val="008B3BC5"/>
    <w:rsid w:val="008B5B47"/>
    <w:rsid w:val="008B5E5F"/>
    <w:rsid w:val="008B6803"/>
    <w:rsid w:val="008B686A"/>
    <w:rsid w:val="008C16CA"/>
    <w:rsid w:val="008C3B7A"/>
    <w:rsid w:val="008C3FE2"/>
    <w:rsid w:val="008C681D"/>
    <w:rsid w:val="008C743D"/>
    <w:rsid w:val="008D24F4"/>
    <w:rsid w:val="008E275B"/>
    <w:rsid w:val="008E71AD"/>
    <w:rsid w:val="008E753A"/>
    <w:rsid w:val="008E764C"/>
    <w:rsid w:val="008E78AA"/>
    <w:rsid w:val="008F1B3D"/>
    <w:rsid w:val="008F1BA4"/>
    <w:rsid w:val="008F2C69"/>
    <w:rsid w:val="008F2F5B"/>
    <w:rsid w:val="008F387F"/>
    <w:rsid w:val="008F52E4"/>
    <w:rsid w:val="008F562C"/>
    <w:rsid w:val="009049B6"/>
    <w:rsid w:val="00904B6F"/>
    <w:rsid w:val="0090546E"/>
    <w:rsid w:val="009063F2"/>
    <w:rsid w:val="00911F51"/>
    <w:rsid w:val="009121FC"/>
    <w:rsid w:val="00915731"/>
    <w:rsid w:val="009164BC"/>
    <w:rsid w:val="00917EDF"/>
    <w:rsid w:val="00920409"/>
    <w:rsid w:val="00920BAE"/>
    <w:rsid w:val="00921855"/>
    <w:rsid w:val="00923A37"/>
    <w:rsid w:val="0092689C"/>
    <w:rsid w:val="0092799F"/>
    <w:rsid w:val="009304F4"/>
    <w:rsid w:val="009326A3"/>
    <w:rsid w:val="00933B53"/>
    <w:rsid w:val="00933FD1"/>
    <w:rsid w:val="00934289"/>
    <w:rsid w:val="00934CEF"/>
    <w:rsid w:val="00935454"/>
    <w:rsid w:val="0093602D"/>
    <w:rsid w:val="00940B2B"/>
    <w:rsid w:val="0094199E"/>
    <w:rsid w:val="00942171"/>
    <w:rsid w:val="00942543"/>
    <w:rsid w:val="0094287A"/>
    <w:rsid w:val="0094493B"/>
    <w:rsid w:val="00946322"/>
    <w:rsid w:val="00950DA9"/>
    <w:rsid w:val="009511F0"/>
    <w:rsid w:val="009540AE"/>
    <w:rsid w:val="00956CB8"/>
    <w:rsid w:val="009622CF"/>
    <w:rsid w:val="00964398"/>
    <w:rsid w:val="0096587A"/>
    <w:rsid w:val="00965C79"/>
    <w:rsid w:val="009676F0"/>
    <w:rsid w:val="009678A8"/>
    <w:rsid w:val="00971D98"/>
    <w:rsid w:val="009723CD"/>
    <w:rsid w:val="00976128"/>
    <w:rsid w:val="00976ADB"/>
    <w:rsid w:val="00976AF1"/>
    <w:rsid w:val="00982760"/>
    <w:rsid w:val="009836CF"/>
    <w:rsid w:val="00984B26"/>
    <w:rsid w:val="009862F7"/>
    <w:rsid w:val="0098655E"/>
    <w:rsid w:val="00986AC4"/>
    <w:rsid w:val="0098772D"/>
    <w:rsid w:val="009911AA"/>
    <w:rsid w:val="0099436F"/>
    <w:rsid w:val="00994B5B"/>
    <w:rsid w:val="009A218C"/>
    <w:rsid w:val="009A29FE"/>
    <w:rsid w:val="009A2BB0"/>
    <w:rsid w:val="009A4012"/>
    <w:rsid w:val="009A4DFB"/>
    <w:rsid w:val="009A51C5"/>
    <w:rsid w:val="009A691A"/>
    <w:rsid w:val="009A6D61"/>
    <w:rsid w:val="009B0209"/>
    <w:rsid w:val="009B22C0"/>
    <w:rsid w:val="009B6169"/>
    <w:rsid w:val="009B6FFC"/>
    <w:rsid w:val="009C239B"/>
    <w:rsid w:val="009C2946"/>
    <w:rsid w:val="009C37E2"/>
    <w:rsid w:val="009C3C6A"/>
    <w:rsid w:val="009C5B5E"/>
    <w:rsid w:val="009C619B"/>
    <w:rsid w:val="009D1D6B"/>
    <w:rsid w:val="009D2176"/>
    <w:rsid w:val="009D45F2"/>
    <w:rsid w:val="009D614B"/>
    <w:rsid w:val="009E146F"/>
    <w:rsid w:val="009E6AD6"/>
    <w:rsid w:val="009F0C4B"/>
    <w:rsid w:val="009F152B"/>
    <w:rsid w:val="009F42DB"/>
    <w:rsid w:val="00A02DE6"/>
    <w:rsid w:val="00A03976"/>
    <w:rsid w:val="00A042EA"/>
    <w:rsid w:val="00A05252"/>
    <w:rsid w:val="00A06513"/>
    <w:rsid w:val="00A11DA3"/>
    <w:rsid w:val="00A1564A"/>
    <w:rsid w:val="00A20476"/>
    <w:rsid w:val="00A20E5B"/>
    <w:rsid w:val="00A2176C"/>
    <w:rsid w:val="00A2726C"/>
    <w:rsid w:val="00A31764"/>
    <w:rsid w:val="00A32D70"/>
    <w:rsid w:val="00A33277"/>
    <w:rsid w:val="00A4128A"/>
    <w:rsid w:val="00A420F9"/>
    <w:rsid w:val="00A44D8F"/>
    <w:rsid w:val="00A47FBF"/>
    <w:rsid w:val="00A50F1A"/>
    <w:rsid w:val="00A52EF4"/>
    <w:rsid w:val="00A534D7"/>
    <w:rsid w:val="00A54B59"/>
    <w:rsid w:val="00A54D63"/>
    <w:rsid w:val="00A56F64"/>
    <w:rsid w:val="00A57C2B"/>
    <w:rsid w:val="00A614D7"/>
    <w:rsid w:val="00A616F7"/>
    <w:rsid w:val="00A6293F"/>
    <w:rsid w:val="00A635B1"/>
    <w:rsid w:val="00A66527"/>
    <w:rsid w:val="00A737C3"/>
    <w:rsid w:val="00A73966"/>
    <w:rsid w:val="00A74D5A"/>
    <w:rsid w:val="00A758A2"/>
    <w:rsid w:val="00A766BE"/>
    <w:rsid w:val="00A7673A"/>
    <w:rsid w:val="00A80D7C"/>
    <w:rsid w:val="00A82382"/>
    <w:rsid w:val="00A83443"/>
    <w:rsid w:val="00A83A23"/>
    <w:rsid w:val="00A83C82"/>
    <w:rsid w:val="00A85BA7"/>
    <w:rsid w:val="00A862C8"/>
    <w:rsid w:val="00A86624"/>
    <w:rsid w:val="00A90BFD"/>
    <w:rsid w:val="00A92E28"/>
    <w:rsid w:val="00A944D9"/>
    <w:rsid w:val="00A96343"/>
    <w:rsid w:val="00A96489"/>
    <w:rsid w:val="00A97882"/>
    <w:rsid w:val="00AA1260"/>
    <w:rsid w:val="00AA58AD"/>
    <w:rsid w:val="00AA6EAC"/>
    <w:rsid w:val="00AA7518"/>
    <w:rsid w:val="00AA7EAE"/>
    <w:rsid w:val="00AB1A39"/>
    <w:rsid w:val="00AB3E38"/>
    <w:rsid w:val="00AB516B"/>
    <w:rsid w:val="00AB6985"/>
    <w:rsid w:val="00AC1611"/>
    <w:rsid w:val="00AC71B4"/>
    <w:rsid w:val="00AD0C71"/>
    <w:rsid w:val="00AD0F2C"/>
    <w:rsid w:val="00AD109E"/>
    <w:rsid w:val="00AD24F0"/>
    <w:rsid w:val="00AD6E07"/>
    <w:rsid w:val="00AD77B8"/>
    <w:rsid w:val="00AE0D5C"/>
    <w:rsid w:val="00AE260F"/>
    <w:rsid w:val="00AE2776"/>
    <w:rsid w:val="00AE7B96"/>
    <w:rsid w:val="00AF1D8D"/>
    <w:rsid w:val="00AF3D46"/>
    <w:rsid w:val="00AF6830"/>
    <w:rsid w:val="00B02806"/>
    <w:rsid w:val="00B059CC"/>
    <w:rsid w:val="00B0634A"/>
    <w:rsid w:val="00B10837"/>
    <w:rsid w:val="00B10F2D"/>
    <w:rsid w:val="00B10F49"/>
    <w:rsid w:val="00B123ED"/>
    <w:rsid w:val="00B12B39"/>
    <w:rsid w:val="00B131EE"/>
    <w:rsid w:val="00B23D59"/>
    <w:rsid w:val="00B246BB"/>
    <w:rsid w:val="00B320B3"/>
    <w:rsid w:val="00B32422"/>
    <w:rsid w:val="00B33B03"/>
    <w:rsid w:val="00B35FDB"/>
    <w:rsid w:val="00B40BEB"/>
    <w:rsid w:val="00B41FEE"/>
    <w:rsid w:val="00B42A33"/>
    <w:rsid w:val="00B431BB"/>
    <w:rsid w:val="00B52FDD"/>
    <w:rsid w:val="00B5470C"/>
    <w:rsid w:val="00B63BD6"/>
    <w:rsid w:val="00B65A42"/>
    <w:rsid w:val="00B661B3"/>
    <w:rsid w:val="00B6670B"/>
    <w:rsid w:val="00B701D0"/>
    <w:rsid w:val="00B7101E"/>
    <w:rsid w:val="00B7126F"/>
    <w:rsid w:val="00B73EC6"/>
    <w:rsid w:val="00B758EA"/>
    <w:rsid w:val="00B801A3"/>
    <w:rsid w:val="00B8073D"/>
    <w:rsid w:val="00B81B2C"/>
    <w:rsid w:val="00B850B3"/>
    <w:rsid w:val="00B861E9"/>
    <w:rsid w:val="00B97BA7"/>
    <w:rsid w:val="00BA2CA3"/>
    <w:rsid w:val="00BA2F56"/>
    <w:rsid w:val="00BA37DD"/>
    <w:rsid w:val="00BB50FF"/>
    <w:rsid w:val="00BB6267"/>
    <w:rsid w:val="00BC0185"/>
    <w:rsid w:val="00BC079B"/>
    <w:rsid w:val="00BC0A13"/>
    <w:rsid w:val="00BC2853"/>
    <w:rsid w:val="00BC628A"/>
    <w:rsid w:val="00BD0774"/>
    <w:rsid w:val="00BD0E55"/>
    <w:rsid w:val="00BD4CCD"/>
    <w:rsid w:val="00BD7B4E"/>
    <w:rsid w:val="00BE0E14"/>
    <w:rsid w:val="00BE3193"/>
    <w:rsid w:val="00BE3E03"/>
    <w:rsid w:val="00BE41A3"/>
    <w:rsid w:val="00BE49F9"/>
    <w:rsid w:val="00BE7EDB"/>
    <w:rsid w:val="00BF0392"/>
    <w:rsid w:val="00BF0CB3"/>
    <w:rsid w:val="00BF6D17"/>
    <w:rsid w:val="00C00914"/>
    <w:rsid w:val="00C00F32"/>
    <w:rsid w:val="00C02B38"/>
    <w:rsid w:val="00C0442A"/>
    <w:rsid w:val="00C06A98"/>
    <w:rsid w:val="00C21E43"/>
    <w:rsid w:val="00C2210E"/>
    <w:rsid w:val="00C2340F"/>
    <w:rsid w:val="00C256EF"/>
    <w:rsid w:val="00C2686C"/>
    <w:rsid w:val="00C26D04"/>
    <w:rsid w:val="00C32B69"/>
    <w:rsid w:val="00C34705"/>
    <w:rsid w:val="00C37DBF"/>
    <w:rsid w:val="00C46373"/>
    <w:rsid w:val="00C46D9F"/>
    <w:rsid w:val="00C57D9C"/>
    <w:rsid w:val="00C62E7F"/>
    <w:rsid w:val="00C72B9E"/>
    <w:rsid w:val="00C72DBA"/>
    <w:rsid w:val="00C76FDD"/>
    <w:rsid w:val="00C773E1"/>
    <w:rsid w:val="00C8102B"/>
    <w:rsid w:val="00C814D0"/>
    <w:rsid w:val="00C84C29"/>
    <w:rsid w:val="00C85A9D"/>
    <w:rsid w:val="00C85AFA"/>
    <w:rsid w:val="00C919F0"/>
    <w:rsid w:val="00C923AD"/>
    <w:rsid w:val="00C92679"/>
    <w:rsid w:val="00C93131"/>
    <w:rsid w:val="00C9474D"/>
    <w:rsid w:val="00C95309"/>
    <w:rsid w:val="00C95ED6"/>
    <w:rsid w:val="00CB4D68"/>
    <w:rsid w:val="00CC073D"/>
    <w:rsid w:val="00CC34DF"/>
    <w:rsid w:val="00CC4C2B"/>
    <w:rsid w:val="00CC537E"/>
    <w:rsid w:val="00CC796E"/>
    <w:rsid w:val="00CC7D88"/>
    <w:rsid w:val="00CD0674"/>
    <w:rsid w:val="00CD08F1"/>
    <w:rsid w:val="00CD5C67"/>
    <w:rsid w:val="00CD7346"/>
    <w:rsid w:val="00CD7634"/>
    <w:rsid w:val="00CE0FC9"/>
    <w:rsid w:val="00CE3628"/>
    <w:rsid w:val="00CE75A2"/>
    <w:rsid w:val="00CF01D4"/>
    <w:rsid w:val="00CF569D"/>
    <w:rsid w:val="00CF5DAC"/>
    <w:rsid w:val="00CF60F4"/>
    <w:rsid w:val="00CF7C8A"/>
    <w:rsid w:val="00D03F9F"/>
    <w:rsid w:val="00D04F51"/>
    <w:rsid w:val="00D0528D"/>
    <w:rsid w:val="00D074ED"/>
    <w:rsid w:val="00D07E07"/>
    <w:rsid w:val="00D10C39"/>
    <w:rsid w:val="00D119C1"/>
    <w:rsid w:val="00D1229B"/>
    <w:rsid w:val="00D12AAB"/>
    <w:rsid w:val="00D21037"/>
    <w:rsid w:val="00D219D5"/>
    <w:rsid w:val="00D22A77"/>
    <w:rsid w:val="00D265AB"/>
    <w:rsid w:val="00D26B14"/>
    <w:rsid w:val="00D27D8C"/>
    <w:rsid w:val="00D341C1"/>
    <w:rsid w:val="00D34C6D"/>
    <w:rsid w:val="00D35D95"/>
    <w:rsid w:val="00D35FDD"/>
    <w:rsid w:val="00D363DD"/>
    <w:rsid w:val="00D36B96"/>
    <w:rsid w:val="00D4057B"/>
    <w:rsid w:val="00D46A47"/>
    <w:rsid w:val="00D55153"/>
    <w:rsid w:val="00D55887"/>
    <w:rsid w:val="00D559D5"/>
    <w:rsid w:val="00D60C73"/>
    <w:rsid w:val="00D60DCF"/>
    <w:rsid w:val="00D614AA"/>
    <w:rsid w:val="00D62C80"/>
    <w:rsid w:val="00D63FDE"/>
    <w:rsid w:val="00D65FE0"/>
    <w:rsid w:val="00D67078"/>
    <w:rsid w:val="00D70A0C"/>
    <w:rsid w:val="00D71A3C"/>
    <w:rsid w:val="00D75FB5"/>
    <w:rsid w:val="00D7793E"/>
    <w:rsid w:val="00D80BAB"/>
    <w:rsid w:val="00D812DE"/>
    <w:rsid w:val="00D82BD8"/>
    <w:rsid w:val="00D839F7"/>
    <w:rsid w:val="00D83BB0"/>
    <w:rsid w:val="00D869F7"/>
    <w:rsid w:val="00D91201"/>
    <w:rsid w:val="00D9458F"/>
    <w:rsid w:val="00DA10D2"/>
    <w:rsid w:val="00DA161C"/>
    <w:rsid w:val="00DA1A59"/>
    <w:rsid w:val="00DA2EF4"/>
    <w:rsid w:val="00DA7251"/>
    <w:rsid w:val="00DA7358"/>
    <w:rsid w:val="00DA7617"/>
    <w:rsid w:val="00DB1E7E"/>
    <w:rsid w:val="00DB2445"/>
    <w:rsid w:val="00DB3BF3"/>
    <w:rsid w:val="00DB53E3"/>
    <w:rsid w:val="00DB64A8"/>
    <w:rsid w:val="00DB719B"/>
    <w:rsid w:val="00DC14C1"/>
    <w:rsid w:val="00DC17FB"/>
    <w:rsid w:val="00DC39E5"/>
    <w:rsid w:val="00DC3A3C"/>
    <w:rsid w:val="00DC3C21"/>
    <w:rsid w:val="00DC63A6"/>
    <w:rsid w:val="00DC7613"/>
    <w:rsid w:val="00DD2273"/>
    <w:rsid w:val="00DD31DE"/>
    <w:rsid w:val="00DD4E5A"/>
    <w:rsid w:val="00DD5B85"/>
    <w:rsid w:val="00DE0B36"/>
    <w:rsid w:val="00DE19FB"/>
    <w:rsid w:val="00DE2002"/>
    <w:rsid w:val="00DE64B2"/>
    <w:rsid w:val="00DE6D42"/>
    <w:rsid w:val="00DE79F3"/>
    <w:rsid w:val="00DF6025"/>
    <w:rsid w:val="00DF7DDC"/>
    <w:rsid w:val="00E0140F"/>
    <w:rsid w:val="00E01F28"/>
    <w:rsid w:val="00E03462"/>
    <w:rsid w:val="00E034CF"/>
    <w:rsid w:val="00E11FC1"/>
    <w:rsid w:val="00E124D1"/>
    <w:rsid w:val="00E125AE"/>
    <w:rsid w:val="00E12C5B"/>
    <w:rsid w:val="00E20375"/>
    <w:rsid w:val="00E2044D"/>
    <w:rsid w:val="00E20D4F"/>
    <w:rsid w:val="00E23BE3"/>
    <w:rsid w:val="00E243E0"/>
    <w:rsid w:val="00E270C3"/>
    <w:rsid w:val="00E33902"/>
    <w:rsid w:val="00E35D67"/>
    <w:rsid w:val="00E3653F"/>
    <w:rsid w:val="00E3690C"/>
    <w:rsid w:val="00E4026F"/>
    <w:rsid w:val="00E41653"/>
    <w:rsid w:val="00E424F5"/>
    <w:rsid w:val="00E44786"/>
    <w:rsid w:val="00E47AEE"/>
    <w:rsid w:val="00E55BFA"/>
    <w:rsid w:val="00E56266"/>
    <w:rsid w:val="00E60098"/>
    <w:rsid w:val="00E614CB"/>
    <w:rsid w:val="00E62A32"/>
    <w:rsid w:val="00E64D55"/>
    <w:rsid w:val="00E66C65"/>
    <w:rsid w:val="00E7014C"/>
    <w:rsid w:val="00E710A3"/>
    <w:rsid w:val="00E720B2"/>
    <w:rsid w:val="00E741C5"/>
    <w:rsid w:val="00E8115F"/>
    <w:rsid w:val="00E837FA"/>
    <w:rsid w:val="00E91997"/>
    <w:rsid w:val="00E92A4E"/>
    <w:rsid w:val="00EA2700"/>
    <w:rsid w:val="00EA33EF"/>
    <w:rsid w:val="00EA5038"/>
    <w:rsid w:val="00EB2D73"/>
    <w:rsid w:val="00EB4BA3"/>
    <w:rsid w:val="00EB7128"/>
    <w:rsid w:val="00EC081F"/>
    <w:rsid w:val="00EC29C3"/>
    <w:rsid w:val="00EC4447"/>
    <w:rsid w:val="00EC5010"/>
    <w:rsid w:val="00EC61CA"/>
    <w:rsid w:val="00ED0060"/>
    <w:rsid w:val="00ED2C9F"/>
    <w:rsid w:val="00ED5FB5"/>
    <w:rsid w:val="00ED6F77"/>
    <w:rsid w:val="00ED7901"/>
    <w:rsid w:val="00EE13CB"/>
    <w:rsid w:val="00EE1ECC"/>
    <w:rsid w:val="00EE3937"/>
    <w:rsid w:val="00EF1E2B"/>
    <w:rsid w:val="00EF37AB"/>
    <w:rsid w:val="00EF4BEE"/>
    <w:rsid w:val="00EF689A"/>
    <w:rsid w:val="00EF78ED"/>
    <w:rsid w:val="00F0109F"/>
    <w:rsid w:val="00F016EC"/>
    <w:rsid w:val="00F022D0"/>
    <w:rsid w:val="00F029BA"/>
    <w:rsid w:val="00F03876"/>
    <w:rsid w:val="00F07117"/>
    <w:rsid w:val="00F1015E"/>
    <w:rsid w:val="00F11CB7"/>
    <w:rsid w:val="00F137AC"/>
    <w:rsid w:val="00F14149"/>
    <w:rsid w:val="00F1650C"/>
    <w:rsid w:val="00F22043"/>
    <w:rsid w:val="00F2376E"/>
    <w:rsid w:val="00F23C5A"/>
    <w:rsid w:val="00F3436E"/>
    <w:rsid w:val="00F361B5"/>
    <w:rsid w:val="00F366D5"/>
    <w:rsid w:val="00F4040C"/>
    <w:rsid w:val="00F441DC"/>
    <w:rsid w:val="00F44F73"/>
    <w:rsid w:val="00F5105C"/>
    <w:rsid w:val="00F5111C"/>
    <w:rsid w:val="00F519B1"/>
    <w:rsid w:val="00F52BE7"/>
    <w:rsid w:val="00F5324E"/>
    <w:rsid w:val="00F5395F"/>
    <w:rsid w:val="00F5408B"/>
    <w:rsid w:val="00F574CB"/>
    <w:rsid w:val="00F579C4"/>
    <w:rsid w:val="00F603C5"/>
    <w:rsid w:val="00F6180C"/>
    <w:rsid w:val="00F61A29"/>
    <w:rsid w:val="00F623E7"/>
    <w:rsid w:val="00F6486C"/>
    <w:rsid w:val="00F648D7"/>
    <w:rsid w:val="00F6654F"/>
    <w:rsid w:val="00F7044C"/>
    <w:rsid w:val="00F715D8"/>
    <w:rsid w:val="00F71C1E"/>
    <w:rsid w:val="00F80DFD"/>
    <w:rsid w:val="00F828A0"/>
    <w:rsid w:val="00F82D29"/>
    <w:rsid w:val="00F830EF"/>
    <w:rsid w:val="00F848DA"/>
    <w:rsid w:val="00F906E9"/>
    <w:rsid w:val="00F9275A"/>
    <w:rsid w:val="00F92A84"/>
    <w:rsid w:val="00FA22C3"/>
    <w:rsid w:val="00FA39DA"/>
    <w:rsid w:val="00FA43D6"/>
    <w:rsid w:val="00FB174C"/>
    <w:rsid w:val="00FB6511"/>
    <w:rsid w:val="00FC60E0"/>
    <w:rsid w:val="00FD4DAD"/>
    <w:rsid w:val="00FD7C9D"/>
    <w:rsid w:val="00FD7FAC"/>
    <w:rsid w:val="00FE0A5D"/>
    <w:rsid w:val="00FE3F74"/>
    <w:rsid w:val="00FE4175"/>
    <w:rsid w:val="00FE419A"/>
    <w:rsid w:val="00FE7CAC"/>
    <w:rsid w:val="00FF102A"/>
    <w:rsid w:val="00FF38A5"/>
    <w:rsid w:val="00FF3B7D"/>
    <w:rsid w:val="00FF3E96"/>
    <w:rsid w:val="00FF4C1B"/>
    <w:rsid w:val="00FF6ABB"/>
    <w:rsid w:val="00FF7255"/>
    <w:rsid w:val="00FF7462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3C9751"/>
  <w15:docId w15:val="{43A2CA92-AC60-4776-BFEB-891F39053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E4E"/>
    <w:pPr>
      <w:spacing w:line="312" w:lineRule="auto"/>
      <w:ind w:firstLine="340"/>
      <w:jc w:val="both"/>
    </w:pPr>
    <w:rPr>
      <w:rFonts w:ascii="CMU Serif Roman" w:hAnsi="CMU Serif Roman"/>
      <w:sz w:val="21"/>
      <w:szCs w:val="24"/>
      <w:lang w:val="en-GB" w:eastAsia="en-US"/>
    </w:rPr>
  </w:style>
  <w:style w:type="paragraph" w:styleId="Heading1">
    <w:name w:val="heading 1"/>
    <w:basedOn w:val="Normal"/>
    <w:next w:val="Firstparagraph"/>
    <w:link w:val="Heading1Char"/>
    <w:uiPriority w:val="9"/>
    <w:qFormat/>
    <w:rsid w:val="00DD4E5A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Heading2">
    <w:name w:val="heading 2"/>
    <w:basedOn w:val="Normal"/>
    <w:next w:val="Firstparagraph"/>
    <w:qFormat/>
    <w:rsid w:val="00DD4E5A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Firstparagraph"/>
    <w:qFormat/>
    <w:rsid w:val="00DD4E5A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pPr>
      <w:ind w:firstLine="0"/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BE49F9"/>
    <w:rPr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852D6E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52D6E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343F9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3F9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60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602D"/>
    <w:rPr>
      <w:rFonts w:ascii="Courier New" w:hAnsi="Courier New" w:cs="Courier New"/>
      <w:lang w:val="en-GB" w:eastAsia="en-GB"/>
    </w:rPr>
  </w:style>
  <w:style w:type="character" w:customStyle="1" w:styleId="gd15mcfckub">
    <w:name w:val="gd15mcfckub"/>
    <w:basedOn w:val="DefaultParagraphFont"/>
    <w:rsid w:val="0093602D"/>
  </w:style>
  <w:style w:type="character" w:customStyle="1" w:styleId="gd15mcfcktb">
    <w:name w:val="gd15mcfcktb"/>
    <w:basedOn w:val="DefaultParagraphFont"/>
    <w:rsid w:val="0093602D"/>
  </w:style>
  <w:style w:type="character" w:customStyle="1" w:styleId="gd15mcfceub">
    <w:name w:val="gd15mcfceub"/>
    <w:basedOn w:val="DefaultParagraphFont"/>
    <w:rsid w:val="0093602D"/>
  </w:style>
  <w:style w:type="table" w:styleId="TableGrid">
    <w:name w:val="Table Grid"/>
    <w:basedOn w:val="TableNormal"/>
    <w:uiPriority w:val="59"/>
    <w:rsid w:val="00E01F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sz w:val="24"/>
      <w:lang w:eastAsia="en-GB"/>
    </w:rPr>
  </w:style>
  <w:style w:type="paragraph" w:customStyle="1" w:styleId="sc1">
    <w:name w:val="sc1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008000"/>
      <w:sz w:val="24"/>
      <w:lang w:eastAsia="en-GB"/>
    </w:rPr>
  </w:style>
  <w:style w:type="paragraph" w:customStyle="1" w:styleId="sc2">
    <w:name w:val="sc2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b/>
      <w:bCs/>
      <w:color w:val="0000FF"/>
      <w:sz w:val="24"/>
      <w:lang w:eastAsia="en-GB"/>
    </w:rPr>
  </w:style>
  <w:style w:type="paragraph" w:customStyle="1" w:styleId="sc3">
    <w:name w:val="sc3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8000FF"/>
      <w:sz w:val="24"/>
      <w:lang w:eastAsia="en-GB"/>
    </w:rPr>
  </w:style>
  <w:style w:type="paragraph" w:customStyle="1" w:styleId="sc5">
    <w:name w:val="sc5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FF8000"/>
      <w:sz w:val="24"/>
      <w:lang w:eastAsia="en-GB"/>
    </w:rPr>
  </w:style>
  <w:style w:type="paragraph" w:customStyle="1" w:styleId="sc6">
    <w:name w:val="sc6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808080"/>
      <w:sz w:val="24"/>
      <w:lang w:eastAsia="en-GB"/>
    </w:rPr>
  </w:style>
  <w:style w:type="paragraph" w:customStyle="1" w:styleId="sc8">
    <w:name w:val="sc8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b/>
      <w:bCs/>
      <w:color w:val="000080"/>
      <w:sz w:val="24"/>
      <w:lang w:eastAsia="en-GB"/>
    </w:rPr>
  </w:style>
  <w:style w:type="paragraph" w:customStyle="1" w:styleId="sc10">
    <w:name w:val="sc10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804000"/>
      <w:sz w:val="24"/>
      <w:lang w:eastAsia="en-GB"/>
    </w:rPr>
  </w:style>
  <w:style w:type="character" w:customStyle="1" w:styleId="sc11">
    <w:name w:val="sc11"/>
    <w:basedOn w:val="DefaultParagraphFont"/>
    <w:rsid w:val="00F828A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F828A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828A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81">
    <w:name w:val="sc81"/>
    <w:basedOn w:val="DefaultParagraphFont"/>
    <w:rsid w:val="00F828A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">
    <w:name w:val="sc9"/>
    <w:basedOn w:val="DefaultParagraphFont"/>
    <w:rsid w:val="00F828A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F828A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F828A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F828A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F828A0"/>
    <w:rPr>
      <w:rFonts w:ascii="Courier New" w:hAnsi="Courier New" w:cs="Courier New" w:hint="default"/>
      <w:color w:val="804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A43D6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6AD6"/>
    <w:rPr>
      <w:rFonts w:ascii="Courier New" w:eastAsia="Times New Roman" w:hAnsi="Courier New" w:cs="Courier New"/>
      <w:sz w:val="20"/>
      <w:szCs w:val="20"/>
    </w:rPr>
  </w:style>
  <w:style w:type="character" w:customStyle="1" w:styleId="sc71">
    <w:name w:val="sc71"/>
    <w:basedOn w:val="DefaultParagraphFont"/>
    <w:rsid w:val="00871BB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11FC1"/>
    <w:rPr>
      <w:rFonts w:ascii="CMU Serif Roman" w:hAnsi="CMU Serif Roman" w:cs="Arial"/>
      <w:b/>
      <w:bCs/>
      <w:sz w:val="28"/>
      <w:szCs w:val="32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806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4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e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eg"/><Relationship Id="rId46" Type="http://schemas.openxmlformats.org/officeDocument/2006/relationships/image" Target="media/image36.jpg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3.jpe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e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image" Target="media/image4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ked\Documents\UPC\word_to_latex\LaTeX-template-for-Word-master\LaTeX-template-for-Word-master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Har</b:Tag>
    <b:SourceType>Report</b:SourceType>
    <b:Guid>{1CD0FA01-FC29-4633-8799-81FC10C064A8}</b:Guid>
    <b:Title>Why is CMOS scaling coming to an END?</b:Title>
    <b:Author>
      <b:Author>
        <b:NameList>
          <b:Person>
            <b:Last>Haron</b:Last>
            <b:First>Nor</b:First>
            <b:Middle>Zaidi</b:Middle>
          </b:Person>
          <b:Person>
            <b:Last>Hamdioui</b:Last>
            <b:First>Said</b:First>
          </b:Person>
        </b:NameList>
      </b:Author>
    </b:Author>
    <b:Publisher>Delft University of Technology</b:Publisher>
    <b:City>Delft</b:City>
    <b:RefOrder>1</b:RefOrder>
  </b:Source>
  <b:Source>
    <b:Tag>Liu13</b:Tag>
    <b:SourceType>Book</b:SourceType>
    <b:Guid>{49441482-D971-4480-BC2C-E3BB232B46EF}</b:Guid>
    <b:Title>Design of Semiconductor QCA Systems</b:Title>
    <b:Year>2013</b:Year>
    <b:Publisher>Artech House</b:Publisher>
    <b:Author>
      <b:Author>
        <b:NameList>
          <b:Person>
            <b:Last>Weigiang</b:Last>
            <b:First>Liu</b:First>
          </b:Person>
          <b:Person>
            <b:Last>E</b:Last>
            <b:First>Swartzlander</b:First>
            <b:Middle>Earl</b:Middle>
          </b:Person>
          <b:Person>
            <b:Last>Maire</b:Last>
            <b:First>O'Neill</b:First>
          </b:Person>
        </b:NameList>
      </b:Author>
    </b:Author>
    <b:RefOrder>2</b:RefOrder>
  </b:Source>
  <b:Source>
    <b:Tag>Tou94</b:Tag>
    <b:SourceType>JournalArticle</b:SourceType>
    <b:Guid>{4685B891-937B-4BF7-96E6-B9A31AD8BE42}</b:Guid>
    <b:Title>Logical devices implemented using quantum cellular automata</b:Title>
    <b:Year>1994</b:Year>
    <b:Author>
      <b:Author>
        <b:NameList>
          <b:Person>
            <b:Last>Tougaw</b:Last>
            <b:First>P.</b:First>
            <b:Middle>Douglas</b:Middle>
          </b:Person>
          <b:Person>
            <b:Last>Lent</b:Last>
            <b:First>Craig</b:First>
            <b:Middle>S.</b:Middle>
          </b:Person>
        </b:NameList>
      </b:Author>
    </b:Author>
    <b:JournalName>Journal of Applied Physics</b:JournalName>
    <b:Pages>1818</b:Pages>
    <b:Volume>75</b:Volume>
    <b:RefOrder>8</b:RefOrder>
  </b:Source>
  <b:Source>
    <b:Tag>Tot99</b:Tag>
    <b:SourceType>JournalArticle</b:SourceType>
    <b:Guid>{5F0E59A7-9437-4D69-9DF2-BD92BB21494B}</b:Guid>
    <b:Author>
      <b:Author>
        <b:NameList>
          <b:Person>
            <b:Last>Toth</b:Last>
            <b:First>Geza</b:First>
          </b:Person>
          <b:Person>
            <b:Last>Lent</b:Last>
            <b:First>Craig</b:First>
            <b:Middle>S.</b:Middle>
          </b:Person>
        </b:NameList>
      </b:Author>
    </b:Author>
    <b:Title>Quasi-adiabatic Switching for Metal-Island Quantum-dot Cellular Automata</b:Title>
    <b:JournalName>Journal of Applied Physics</b:JournalName>
    <b:Year>1999</b:Year>
    <b:Pages>2977</b:Pages>
    <b:Volume>85</b:Volume>
    <b:RefOrder>3</b:RefOrder>
  </b:Source>
  <b:Source>
    <b:Tag>Wal04</b:Tag>
    <b:SourceType>JournalArticle</b:SourceType>
    <b:Guid>{07922460-FB3E-4717-BA4F-CA11CEEE5F8B}</b:Guid>
    <b:Author>
      <b:Author>
        <b:NameList>
          <b:Person>
            <b:Last>Walus</b:Last>
            <b:First>Konrad</b:First>
          </b:Person>
          <b:Person>
            <b:Last>Dysart</b:Last>
            <b:First>Timothy</b:First>
          </b:Person>
          <b:Person>
            <b:Last>Julien</b:Last>
            <b:First>Graham</b:First>
          </b:Person>
          <b:Person>
            <b:Last>Budiman</b:Last>
            <b:First>Arief</b:First>
          </b:Person>
        </b:NameList>
      </b:Author>
    </b:Author>
    <b:Title>QCADesigner: A Rapid Design and Simulation Tool for Quantum-Dot Cellular Automata</b:Title>
    <b:JournalName>IEEE Transactions on Nanotechnology</b:JournalName>
    <b:Year>2004</b:Year>
    <b:Pages>26-31</b:Pages>
    <b:Volume>3</b:Volume>
    <b:Issue>1</b:Issue>
    <b:RefOrder>6</b:RefOrder>
  </b:Source>
  <b:Source>
    <b:Tag>Rol61</b:Tag>
    <b:SourceType>JournalArticle</b:SourceType>
    <b:Guid>{B7CF7EB3-F4EB-4CE2-8B6A-C51B8790C677}</b:Guid>
    <b:Author>
      <b:Author>
        <b:NameList>
          <b:Person>
            <b:Last>Landauer</b:Last>
            <b:First>Rolf</b:First>
          </b:Person>
        </b:NameList>
      </b:Author>
    </b:Author>
    <b:Title>Irreversibility and Heat Generation in the Computing Process</b:Title>
    <b:JournalName>IBM Journal of Research and Development</b:JournalName>
    <b:Year>1961</b:Year>
    <b:Volume>5</b:Volume>
    <b:Issue>3</b:Issue>
    <b:RefOrder>7</b:RefOrder>
  </b:Source>
  <b:Source>
    <b:Tag>Len03</b:Tag>
    <b:SourceType>JournalArticle</b:SourceType>
    <b:Guid>{E6079025-1C03-40CC-AD91-7DF4E470AE73}</b:Guid>
    <b:Author>
      <b:Author>
        <b:NameList>
          <b:Person>
            <b:Last>Lent</b:Last>
            <b:First>Craig</b:First>
            <b:Middle>S.</b:Middle>
          </b:Person>
          <b:Person>
            <b:Last>Isaksen</b:Last>
            <b:First>Beth</b:First>
          </b:Person>
          <b:Person>
            <b:Last>Lieberman</b:Last>
            <b:First>Marya</b:First>
          </b:Person>
        </b:NameList>
      </b:Author>
    </b:Author>
    <b:Title>Molecular Quantum-Dot Cellular Automata</b:Title>
    <b:JournalName>J.Am.Chem.Soc</b:JournalName>
    <b:Year>2003</b:Year>
    <b:RefOrder>5</b:RefOrder>
  </b:Source>
  <b:Source>
    <b:Tag>Isl99</b:Tag>
    <b:SourceType>JournalArticle</b:SourceType>
    <b:Guid>{89908215-74CC-44D7-896D-407F135B7244}</b:Guid>
    <b:Author>
      <b:Author>
        <b:NameList>
          <b:Person>
            <b:Last>Amlani</b:Last>
            <b:First>Islamshah</b:First>
          </b:Person>
          <b:Person>
            <b:Last>Orlov</b:Last>
            <b:First>Alexei</b:First>
            <b:Middle>O.</b:Middle>
          </b:Person>
          <b:Person>
            <b:Last>Toth</b:Last>
            <b:First>Geza</b:First>
          </b:Person>
          <b:Person>
            <b:Last>Bernstein</b:Last>
            <b:First>Gary</b:First>
            <b:Middle>H.</b:Middle>
          </b:Person>
          <b:Person>
            <b:Last>Lent</b:Last>
            <b:First>Craig</b:First>
            <b:Middle>S.</b:Middle>
          </b:Person>
          <b:Person>
            <b:Last>Snider</b:Last>
            <b:First>Gregory</b:First>
            <b:Middle>L.</b:Middle>
          </b:Person>
        </b:NameList>
      </b:Author>
    </b:Author>
    <b:Title>Digital Logic Gate Using Quantum-Dot Cellular Automata</b:Title>
    <b:JournalName>Science</b:JournalName>
    <b:Year>1999</b:Year>
    <b:Pages>289-291</b:Pages>
    <b:Volume>284</b:Volume>
    <b:Issue>5412</b:Issue>
    <b:RefOrder>4</b:RefOrder>
  </b:Source>
</b:Sources>
</file>

<file path=customXml/itemProps1.xml><?xml version="1.0" encoding="utf-8"?>
<ds:datastoreItem xmlns:ds="http://schemas.openxmlformats.org/officeDocument/2006/customXml" ds:itemID="{A5CE2F67-30CD-4874-92E3-CC691F0F2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0</TotalTime>
  <Pages>13</Pages>
  <Words>2229</Words>
  <Characters>12710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 Watson</dc:creator>
  <cp:lastModifiedBy>Jake Watson</cp:lastModifiedBy>
  <cp:revision>389</cp:revision>
  <cp:lastPrinted>2020-06-29T20:08:00Z</cp:lastPrinted>
  <dcterms:created xsi:type="dcterms:W3CDTF">2020-06-20T10:18:00Z</dcterms:created>
  <dcterms:modified xsi:type="dcterms:W3CDTF">2020-06-29T20:08:00Z</dcterms:modified>
</cp:coreProperties>
</file>